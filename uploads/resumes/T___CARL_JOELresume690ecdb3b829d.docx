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02EA" w14:textId="0282825E" w:rsidR="001E501D" w:rsidRPr="00F00D23" w:rsidRDefault="0055578F" w:rsidP="00F00D23">
      <w:pPr>
        <w:pStyle w:val="Title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77B78DDB" wp14:editId="549557B1">
                <wp:simplePos x="0" y="0"/>
                <wp:positionH relativeFrom="page">
                  <wp:posOffset>4386580</wp:posOffset>
                </wp:positionH>
                <wp:positionV relativeFrom="margin">
                  <wp:align>top</wp:align>
                </wp:positionV>
                <wp:extent cx="3276600" cy="94551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945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05BC" w14:textId="57EA4534" w:rsidR="00F00D23" w:rsidRPr="00862E37" w:rsidRDefault="00E15378" w:rsidP="00862E37">
                            <w:pPr>
                              <w:pStyle w:val="Contactinfo"/>
                            </w:pPr>
                            <w:r>
                              <w:t>+91 9481043529</w:t>
                            </w:r>
                          </w:p>
                          <w:p w14:paraId="5542B2F2" w14:textId="4A34DD9F" w:rsidR="00F00D23" w:rsidRPr="00862E37" w:rsidRDefault="003F7E8A" w:rsidP="00862E37">
                            <w:pPr>
                              <w:pStyle w:val="Contactinfo"/>
                            </w:pPr>
                            <w:r>
                              <w:t>tc</w:t>
                            </w:r>
                            <w:r w:rsidR="00E15378">
                              <w:t>arljoel</w:t>
                            </w:r>
                            <w:r>
                              <w:t>2001</w:t>
                            </w:r>
                            <w:r w:rsidR="00E15378">
                              <w:t>@gmail.com</w:t>
                            </w:r>
                          </w:p>
                          <w:p w14:paraId="4367852A" w14:textId="636BE48F" w:rsidR="0055578F" w:rsidRDefault="00E15378" w:rsidP="00862E37">
                            <w:pPr>
                              <w:pStyle w:val="Contactinfo"/>
                            </w:pPr>
                            <w:r>
                              <w:t>Bengaluru, India</w:t>
                            </w:r>
                          </w:p>
                          <w:p w14:paraId="60557B81" w14:textId="5EDB3A14" w:rsidR="00E15378" w:rsidRPr="00862E37" w:rsidRDefault="00E15378" w:rsidP="00862E37">
                            <w:pPr>
                              <w:pStyle w:val="Contactinfo"/>
                            </w:pPr>
                            <w:r>
                              <w:t>https://www.linkedin.com/in/carl-joel-39a515203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78DD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45.4pt;margin-top:0;width:258pt;height:74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" filled="f" stroked="f">
                <v:textbox>
                  <w:txbxContent>
                    <w:p w14:paraId="152205BC" w14:textId="57EA4534" w:rsidR="00F00D23" w:rsidRPr="00862E37" w:rsidRDefault="00E15378" w:rsidP="00862E37">
                      <w:pPr>
                        <w:pStyle w:val="Contactinfo"/>
                      </w:pPr>
                      <w:r>
                        <w:t>+91 9481043529</w:t>
                      </w:r>
                    </w:p>
                    <w:p w14:paraId="5542B2F2" w14:textId="4A34DD9F" w:rsidR="00F00D23" w:rsidRPr="00862E37" w:rsidRDefault="003F7E8A" w:rsidP="00862E37">
                      <w:pPr>
                        <w:pStyle w:val="Contactinfo"/>
                      </w:pPr>
                      <w:r>
                        <w:t>tc</w:t>
                      </w:r>
                      <w:r w:rsidR="00E15378">
                        <w:t>arljoel</w:t>
                      </w:r>
                      <w:r>
                        <w:t>2001</w:t>
                      </w:r>
                      <w:r w:rsidR="00E15378">
                        <w:t>@gmail.com</w:t>
                      </w:r>
                    </w:p>
                    <w:p w14:paraId="4367852A" w14:textId="636BE48F" w:rsidR="0055578F" w:rsidRDefault="00E15378" w:rsidP="00862E37">
                      <w:pPr>
                        <w:pStyle w:val="Contactinfo"/>
                      </w:pPr>
                      <w:r>
                        <w:t>Bengaluru, India</w:t>
                      </w:r>
                    </w:p>
                    <w:p w14:paraId="60557B81" w14:textId="5EDB3A14" w:rsidR="00E15378" w:rsidRPr="00862E37" w:rsidRDefault="00E15378" w:rsidP="00862E37">
                      <w:pPr>
                        <w:pStyle w:val="Contactinfo"/>
                      </w:pPr>
                      <w:r>
                        <w:t>https://www.linkedin.com/in/carl-joel-39a515203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79A4B3B2" wp14:editId="6198CB0A">
                <wp:simplePos x="0" y="0"/>
                <wp:positionH relativeFrom="page">
                  <wp:posOffset>4232275</wp:posOffset>
                </wp:positionH>
                <wp:positionV relativeFrom="page">
                  <wp:posOffset>520700</wp:posOffset>
                </wp:positionV>
                <wp:extent cx="164465" cy="795655"/>
                <wp:effectExtent l="0" t="0" r="6985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96C86" id="Group 11" o:spid="_x0000_s1026" alt="Group of contact info icons" style="position:absolute;margin-left:333.25pt;margin-top:41pt;width:12.95pt;height:62.6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">
                  <v:imagedata r:id="rId17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">
                  <v:imagedata r:id="rId18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">
                  <v:imagedata r:id="rId19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0EDDC20" wp14:editId="402263D5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1EB2B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  <w:r w:rsidR="00E15378">
        <w:t>CARL JOEL</w:t>
      </w:r>
    </w:p>
    <w:p w14:paraId="53C5B2A2" w14:textId="30DEC477" w:rsidR="0071059B" w:rsidRPr="0055578F" w:rsidRDefault="0071059B" w:rsidP="00E15378">
      <w:pPr>
        <w:pStyle w:val="Subtitle"/>
        <w:ind w:left="0"/>
      </w:pPr>
    </w:p>
    <w:p w14:paraId="6262D2B5" w14:textId="60AB9E87" w:rsidR="0071059B" w:rsidRPr="00307FD9" w:rsidRDefault="00F00D23" w:rsidP="007105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25CC2AB" wp14:editId="34D603B3">
                <wp:simplePos x="0" y="0"/>
                <wp:positionH relativeFrom="page">
                  <wp:posOffset>358775</wp:posOffset>
                </wp:positionH>
                <wp:positionV relativeFrom="page">
                  <wp:posOffset>2873375</wp:posOffset>
                </wp:positionV>
                <wp:extent cx="5016500" cy="697738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0" cy="6977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46FC9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42A16C87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5D22B87A" w14:textId="19A01A6D" w:rsidR="00E15378" w:rsidRPr="00DD159B" w:rsidRDefault="00E15378" w:rsidP="00E15378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>Bio</w:t>
                            </w:r>
                            <w:r w:rsidR="00BA32C9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>G</w:t>
                            </w:r>
                            <w:r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>reen Technochem Pvt Ltd</w:t>
                            </w:r>
                            <w:r w:rsidR="0013457E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                                               </w:t>
                            </w:r>
                            <w:r w:rsidR="0013457E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Aug 202</w:t>
                            </w:r>
                            <w:r w:rsidR="00B831AB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3</w:t>
                            </w:r>
                            <w:r w:rsidR="0013457E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BF4E27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–</w:t>
                            </w:r>
                            <w:r w:rsidR="0013457E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BF4E27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Aug 2025</w:t>
                            </w:r>
                          </w:p>
                          <w:p w14:paraId="31A93478" w14:textId="77777777" w:rsidR="00DD159B" w:rsidRPr="0031281C" w:rsidRDefault="00E15378" w:rsidP="00E15378">
                            <w:r w:rsidRPr="0031281C">
                              <w:t xml:space="preserve"> Jr Executive </w:t>
                            </w:r>
                          </w:p>
                          <w:p w14:paraId="320A4C8D" w14:textId="77777777" w:rsidR="00DD159B" w:rsidRDefault="00DD159B" w:rsidP="00CE3DA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Operations:</w:t>
                            </w:r>
                            <w:r w:rsidR="00E15378">
                              <w:t xml:space="preserve"> Handled </w:t>
                            </w:r>
                            <w:r>
                              <w:t xml:space="preserve">weekly </w:t>
                            </w:r>
                            <w:r w:rsidR="00E15378">
                              <w:t xml:space="preserve">operational tasks, ensuring </w:t>
                            </w:r>
                            <w:r>
                              <w:t xml:space="preserve">accurate warehouse stocking </w:t>
                            </w:r>
                            <w:r w:rsidR="00E15378">
                              <w:t>and supply chain management.</w:t>
                            </w:r>
                          </w:p>
                          <w:p w14:paraId="3978F608" w14:textId="77777777" w:rsidR="00DD159B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Client </w:t>
                            </w:r>
                            <w:r w:rsidR="00DD159B">
                              <w:t>Management:</w:t>
                            </w:r>
                            <w:r>
                              <w:t xml:space="preserve">  Managed client relationships, addressing concerns and providing support.</w:t>
                            </w:r>
                          </w:p>
                          <w:p w14:paraId="3872E597" w14:textId="069FBF42" w:rsidR="00E15378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 </w:t>
                            </w:r>
                            <w:r w:rsidR="00DD159B">
                              <w:t>Logistics:</w:t>
                            </w:r>
                            <w:r>
                              <w:t xml:space="preserve"> Coordinated logistics, ensuring timely delivery and management of goods.</w:t>
                            </w:r>
                          </w:p>
                          <w:p w14:paraId="3FAA3009" w14:textId="77777777" w:rsidR="00DD159B" w:rsidRDefault="00DD159B" w:rsidP="00E15378"/>
                          <w:p w14:paraId="2ADEABB2" w14:textId="69DE1FBB" w:rsidR="00E15378" w:rsidRPr="00DD159B" w:rsidRDefault="00E15378" w:rsidP="00E15378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SBS Enterprise</w:t>
                            </w:r>
                            <w:r w:rsidR="0013457E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                                                                                  </w:t>
                            </w:r>
                            <w:r w:rsidR="0013457E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Aug 2022 – July 2023</w:t>
                            </w:r>
                          </w:p>
                          <w:p w14:paraId="3B6D9D56" w14:textId="77777777" w:rsidR="00E15378" w:rsidRPr="0031281C" w:rsidRDefault="00E15378" w:rsidP="00E15378">
                            <w:r>
                              <w:t xml:space="preserve"> </w:t>
                            </w:r>
                            <w:r w:rsidRPr="0031281C">
                              <w:t>Regional Customer Executive</w:t>
                            </w:r>
                          </w:p>
                          <w:p w14:paraId="74DD0A8F" w14:textId="77777777" w:rsidR="00DD159B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 xml:space="preserve">B2B </w:t>
                            </w:r>
                            <w:r w:rsidR="00DD159B">
                              <w:t>Sales:</w:t>
                            </w:r>
                            <w:r>
                              <w:t xml:space="preserve"> Handled B2B sales, identifying new opportunities and nurturing existing relationships.</w:t>
                            </w:r>
                          </w:p>
                          <w:p w14:paraId="7E5FA613" w14:textId="425A9D90" w:rsidR="00E15378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 xml:space="preserve">Client </w:t>
                            </w:r>
                            <w:r w:rsidR="00DD159B">
                              <w:t>Relations:</w:t>
                            </w:r>
                            <w:r>
                              <w:t xml:space="preserve"> Managed client relationships, ensuring</w:t>
                            </w:r>
                            <w:r w:rsidR="00F67D2D">
                              <w:t xml:space="preserve"> </w:t>
                            </w:r>
                            <w:r>
                              <w:t>customer satisfaction and retention.</w:t>
                            </w:r>
                          </w:p>
                          <w:p w14:paraId="7D14B841" w14:textId="77777777" w:rsidR="00DD159B" w:rsidRDefault="00DD159B" w:rsidP="00E15378"/>
                          <w:p w14:paraId="36731905" w14:textId="7262A4E3" w:rsidR="00E15378" w:rsidRPr="00DD159B" w:rsidRDefault="00E15378" w:rsidP="00E153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>JSW</w:t>
                            </w:r>
                            <w:r w:rsidR="0013457E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13457E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                                                                                                      May 2023 – June 2023</w:t>
                            </w:r>
                          </w:p>
                          <w:p w14:paraId="1DAE30E0" w14:textId="77777777" w:rsidR="00DD159B" w:rsidRPr="0031281C" w:rsidRDefault="00E15378" w:rsidP="00DD159B">
                            <w:r w:rsidRPr="0031281C">
                              <w:t xml:space="preserve"> HR intern</w:t>
                            </w:r>
                          </w:p>
                          <w:p w14:paraId="528F4C80" w14:textId="5EEB1459" w:rsidR="00E15378" w:rsidRDefault="00E15378" w:rsidP="00DD159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Submitted a project Report on Recruitment process at JSW</w:t>
                            </w:r>
                            <w:r w:rsidR="00DD159B">
                              <w:t>.</w:t>
                            </w:r>
                          </w:p>
                          <w:p w14:paraId="1AB34F05" w14:textId="77777777" w:rsidR="00DD159B" w:rsidRDefault="00DD159B" w:rsidP="00E15378"/>
                          <w:p w14:paraId="5E769B0C" w14:textId="509604ED" w:rsidR="00E15378" w:rsidRPr="00DD159B" w:rsidRDefault="00E15378" w:rsidP="00E153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Perfect </w:t>
                            </w:r>
                            <w:r w:rsidR="0013457E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Skills                                                                          </w:t>
                            </w:r>
                            <w:r w:rsidR="003B6957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  </w:t>
                            </w:r>
                            <w:r w:rsidR="0013457E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    </w:t>
                            </w:r>
                            <w:r w:rsidR="003B6957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13457E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="0013457E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Dec 2021 </w:t>
                            </w:r>
                            <w:r w:rsidR="003B6957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–</w:t>
                            </w:r>
                            <w:r w:rsidR="0013457E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</w:t>
                            </w:r>
                            <w:r w:rsidR="003B6957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Dec 2022</w:t>
                            </w:r>
                          </w:p>
                          <w:p w14:paraId="0726FF51" w14:textId="28C06816" w:rsidR="00E15378" w:rsidRPr="0031281C" w:rsidRDefault="00E15378" w:rsidP="00E15378">
                            <w:r>
                              <w:t xml:space="preserve"> </w:t>
                            </w:r>
                            <w:r w:rsidRPr="0031281C">
                              <w:t>Community</w:t>
                            </w:r>
                            <w:r w:rsidR="0013457E" w:rsidRPr="0031281C">
                              <w:t xml:space="preserve"> Relation</w:t>
                            </w:r>
                            <w:r w:rsidRPr="0031281C">
                              <w:t xml:space="preserve"> Manager Intern</w:t>
                            </w:r>
                          </w:p>
                          <w:p w14:paraId="5DFE6EB2" w14:textId="0DFAFFC9" w:rsidR="00DD159B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Interview </w:t>
                            </w:r>
                            <w:r w:rsidR="00DD159B">
                              <w:t>Scheduling:</w:t>
                            </w:r>
                            <w:r>
                              <w:t xml:space="preserve"> Scheduled interviews between students and corporate interviewers.</w:t>
                            </w:r>
                          </w:p>
                          <w:p w14:paraId="4DA09028" w14:textId="7B7872AB" w:rsidR="00E15378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 Report </w:t>
                            </w:r>
                            <w:r w:rsidR="00DD159B">
                              <w:t>Drafting:</w:t>
                            </w:r>
                            <w:r>
                              <w:t xml:space="preserve"> Drafted reports on interview outcomes and feedback</w:t>
                            </w:r>
                            <w:r w:rsidR="00DD159B">
                              <w:t>.</w:t>
                            </w:r>
                          </w:p>
                          <w:p w14:paraId="3B8CCA5A" w14:textId="77777777" w:rsidR="00DD159B" w:rsidRDefault="00DD159B" w:rsidP="00E15378"/>
                          <w:p w14:paraId="23C728F9" w14:textId="654F4D9D" w:rsidR="00E15378" w:rsidRPr="00DD159B" w:rsidRDefault="00E15378" w:rsidP="00E153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>Aashman Foundation</w:t>
                            </w:r>
                            <w:r w:rsidR="003B6957" w:rsidRPr="003B6957">
                              <w:rPr>
                                <w:b/>
                                <w:bCs/>
                                <w:color w:val="auto"/>
                                <w:sz w:val="24"/>
                                <w:szCs w:val="28"/>
                              </w:rPr>
                              <w:t xml:space="preserve">                                                                   </w:t>
                            </w:r>
                            <w:r w:rsidR="003B6957"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  <w:t>Apr 2021 – May 2022</w:t>
                            </w:r>
                          </w:p>
                          <w:p w14:paraId="30E4CC93" w14:textId="6EE7A3C2" w:rsidR="00DD159B" w:rsidRPr="0031281C" w:rsidRDefault="00E15378" w:rsidP="00E15378">
                            <w:r>
                              <w:t xml:space="preserve"> </w:t>
                            </w:r>
                            <w:r w:rsidRPr="0031281C">
                              <w:t xml:space="preserve">HRE </w:t>
                            </w:r>
                            <w:r w:rsidR="0013457E" w:rsidRPr="0031281C">
                              <w:t>Coordinator</w:t>
                            </w:r>
                            <w:r w:rsidRPr="0031281C">
                              <w:t xml:space="preserve"> Intern</w:t>
                            </w:r>
                          </w:p>
                          <w:p w14:paraId="54C2D8DD" w14:textId="1F52EBC2" w:rsidR="00DD159B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Team </w:t>
                            </w:r>
                            <w:r w:rsidR="00DD159B">
                              <w:t>Management:</w:t>
                            </w:r>
                            <w:r>
                              <w:t xml:space="preserve"> Handled teams, provided support, and ensured</w:t>
                            </w:r>
                            <w:r w:rsidR="00F6598B">
                              <w:t xml:space="preserve"> </w:t>
                            </w:r>
                            <w:r>
                              <w:t>smooth operations.</w:t>
                            </w:r>
                          </w:p>
                          <w:p w14:paraId="76D26786" w14:textId="3F48ACE7" w:rsidR="00DD159B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Training and </w:t>
                            </w:r>
                            <w:r w:rsidR="00DD159B">
                              <w:t>Development:</w:t>
                            </w:r>
                            <w:r>
                              <w:t xml:space="preserve"> Provided training and development programs for employees.</w:t>
                            </w:r>
                          </w:p>
                          <w:p w14:paraId="37A1F639" w14:textId="33875ADB" w:rsidR="0065772F" w:rsidRPr="0065772F" w:rsidRDefault="00E15378" w:rsidP="00CE3D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 xml:space="preserve"> Grievance </w:t>
                            </w:r>
                            <w:r w:rsidR="00DD159B">
                              <w:t>Resolution:</w:t>
                            </w:r>
                            <w:r>
                              <w:t xml:space="preserve"> Resolved Intern's grievances and concerns.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CC2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8.25pt;margin-top:226.25pt;width:395pt;height:549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" filled="f" stroked="f">
                <v:textbox>
                  <w:txbxContent>
                    <w:p w14:paraId="5CE46FC9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42A16C87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5D22B87A" w14:textId="19A01A6D" w:rsidR="00E15378" w:rsidRPr="00DD159B" w:rsidRDefault="00E15378" w:rsidP="00E15378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>Bio</w:t>
                      </w:r>
                      <w:r w:rsidR="00BA32C9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>G</w:t>
                      </w:r>
                      <w:r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>reen Technochem Pvt Ltd</w:t>
                      </w:r>
                      <w:r w:rsidR="0013457E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                                               </w:t>
                      </w:r>
                      <w:r w:rsidR="0013457E">
                        <w:rPr>
                          <w:b/>
                          <w:bCs/>
                          <w:sz w:val="24"/>
                          <w:szCs w:val="28"/>
                        </w:rPr>
                        <w:t>Aug 202</w:t>
                      </w:r>
                      <w:r w:rsidR="00B831AB">
                        <w:rPr>
                          <w:b/>
                          <w:bCs/>
                          <w:sz w:val="24"/>
                          <w:szCs w:val="28"/>
                        </w:rPr>
                        <w:t>3</w:t>
                      </w:r>
                      <w:r w:rsidR="0013457E">
                        <w:rPr>
                          <w:b/>
                          <w:bCs/>
                          <w:sz w:val="24"/>
                          <w:szCs w:val="28"/>
                        </w:rPr>
                        <w:t xml:space="preserve"> </w:t>
                      </w:r>
                      <w:r w:rsidR="00BF4E27">
                        <w:rPr>
                          <w:b/>
                          <w:bCs/>
                          <w:sz w:val="24"/>
                          <w:szCs w:val="28"/>
                        </w:rPr>
                        <w:t>–</w:t>
                      </w:r>
                      <w:r w:rsidR="0013457E">
                        <w:rPr>
                          <w:b/>
                          <w:bCs/>
                          <w:sz w:val="24"/>
                          <w:szCs w:val="28"/>
                        </w:rPr>
                        <w:t xml:space="preserve"> </w:t>
                      </w:r>
                      <w:r w:rsidR="00BF4E27">
                        <w:rPr>
                          <w:b/>
                          <w:bCs/>
                          <w:sz w:val="24"/>
                          <w:szCs w:val="28"/>
                        </w:rPr>
                        <w:t>Aug 2025</w:t>
                      </w:r>
                    </w:p>
                    <w:p w14:paraId="31A93478" w14:textId="77777777" w:rsidR="00DD159B" w:rsidRPr="0031281C" w:rsidRDefault="00E15378" w:rsidP="00E15378">
                      <w:r w:rsidRPr="0031281C">
                        <w:t xml:space="preserve"> Jr Executive </w:t>
                      </w:r>
                    </w:p>
                    <w:p w14:paraId="320A4C8D" w14:textId="77777777" w:rsidR="00DD159B" w:rsidRDefault="00DD159B" w:rsidP="00CE3DA8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Operations:</w:t>
                      </w:r>
                      <w:r w:rsidR="00E15378">
                        <w:t xml:space="preserve"> Handled </w:t>
                      </w:r>
                      <w:r>
                        <w:t xml:space="preserve">weekly </w:t>
                      </w:r>
                      <w:r w:rsidR="00E15378">
                        <w:t xml:space="preserve">operational tasks, ensuring </w:t>
                      </w:r>
                      <w:r>
                        <w:t xml:space="preserve">accurate warehouse stocking </w:t>
                      </w:r>
                      <w:r w:rsidR="00E15378">
                        <w:t>and supply chain management.</w:t>
                      </w:r>
                    </w:p>
                    <w:p w14:paraId="3978F608" w14:textId="77777777" w:rsidR="00DD159B" w:rsidRDefault="00E15378" w:rsidP="00CE3DA8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 xml:space="preserve">Client </w:t>
                      </w:r>
                      <w:r w:rsidR="00DD159B">
                        <w:t>Management:</w:t>
                      </w:r>
                      <w:r>
                        <w:t xml:space="preserve">  Managed client relationships, addressing concerns and providing support.</w:t>
                      </w:r>
                    </w:p>
                    <w:p w14:paraId="3872E597" w14:textId="069FBF42" w:rsidR="00E15378" w:rsidRDefault="00E15378" w:rsidP="00CE3DA8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 xml:space="preserve"> </w:t>
                      </w:r>
                      <w:r w:rsidR="00DD159B">
                        <w:t>Logistics:</w:t>
                      </w:r>
                      <w:r>
                        <w:t xml:space="preserve"> Coordinated logistics, ensuring timely delivery and management of goods.</w:t>
                      </w:r>
                    </w:p>
                    <w:p w14:paraId="3FAA3009" w14:textId="77777777" w:rsidR="00DD159B" w:rsidRDefault="00DD159B" w:rsidP="00E15378"/>
                    <w:p w14:paraId="2ADEABB2" w14:textId="69DE1FBB" w:rsidR="00E15378" w:rsidRPr="00DD159B" w:rsidRDefault="00E15378" w:rsidP="00E15378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SBS Enterprise</w:t>
                      </w:r>
                      <w:r w:rsidR="0013457E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                                                                                  </w:t>
                      </w:r>
                      <w:r w:rsidR="0013457E">
                        <w:rPr>
                          <w:b/>
                          <w:bCs/>
                          <w:sz w:val="24"/>
                          <w:szCs w:val="28"/>
                        </w:rPr>
                        <w:t>Aug 2022 – July 2023</w:t>
                      </w:r>
                    </w:p>
                    <w:p w14:paraId="3B6D9D56" w14:textId="77777777" w:rsidR="00E15378" w:rsidRPr="0031281C" w:rsidRDefault="00E15378" w:rsidP="00E15378">
                      <w:r>
                        <w:t xml:space="preserve"> </w:t>
                      </w:r>
                      <w:r w:rsidRPr="0031281C">
                        <w:t>Regional Customer Executive</w:t>
                      </w:r>
                    </w:p>
                    <w:p w14:paraId="74DD0A8F" w14:textId="77777777" w:rsidR="00DD159B" w:rsidRDefault="00E15378" w:rsidP="00CE3DA8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 xml:space="preserve">B2B </w:t>
                      </w:r>
                      <w:r w:rsidR="00DD159B">
                        <w:t>Sales:</w:t>
                      </w:r>
                      <w:r>
                        <w:t xml:space="preserve"> Handled B2B sales, identifying new opportunities and nurturing existing relationships.</w:t>
                      </w:r>
                    </w:p>
                    <w:p w14:paraId="7E5FA613" w14:textId="425A9D90" w:rsidR="00E15378" w:rsidRDefault="00E15378" w:rsidP="00CE3DA8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>
                        <w:t xml:space="preserve">Client </w:t>
                      </w:r>
                      <w:r w:rsidR="00DD159B">
                        <w:t>Relations:</w:t>
                      </w:r>
                      <w:r>
                        <w:t xml:space="preserve"> Managed client relationships, ensuring</w:t>
                      </w:r>
                      <w:r w:rsidR="00F67D2D">
                        <w:t xml:space="preserve"> </w:t>
                      </w:r>
                      <w:r>
                        <w:t>customer satisfaction and retention.</w:t>
                      </w:r>
                    </w:p>
                    <w:p w14:paraId="7D14B841" w14:textId="77777777" w:rsidR="00DD159B" w:rsidRDefault="00DD159B" w:rsidP="00E15378"/>
                    <w:p w14:paraId="36731905" w14:textId="7262A4E3" w:rsidR="00E15378" w:rsidRPr="00DD159B" w:rsidRDefault="00E15378" w:rsidP="00E15378">
                      <w:pPr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>JSW</w:t>
                      </w:r>
                      <w:r w:rsidR="0013457E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</w:t>
                      </w:r>
                      <w:r w:rsidR="0013457E">
                        <w:rPr>
                          <w:b/>
                          <w:bCs/>
                          <w:sz w:val="24"/>
                          <w:szCs w:val="28"/>
                        </w:rPr>
                        <w:t xml:space="preserve">                                                                                                       May 2023 – June 2023</w:t>
                      </w:r>
                    </w:p>
                    <w:p w14:paraId="1DAE30E0" w14:textId="77777777" w:rsidR="00DD159B" w:rsidRPr="0031281C" w:rsidRDefault="00E15378" w:rsidP="00DD159B">
                      <w:r w:rsidRPr="0031281C">
                        <w:t xml:space="preserve"> HR intern</w:t>
                      </w:r>
                    </w:p>
                    <w:p w14:paraId="528F4C80" w14:textId="5EEB1459" w:rsidR="00E15378" w:rsidRDefault="00E15378" w:rsidP="00DD159B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Submitted a project Report on Recruitment process at JSW</w:t>
                      </w:r>
                      <w:r w:rsidR="00DD159B">
                        <w:t>.</w:t>
                      </w:r>
                    </w:p>
                    <w:p w14:paraId="1AB34F05" w14:textId="77777777" w:rsidR="00DD159B" w:rsidRDefault="00DD159B" w:rsidP="00E15378"/>
                    <w:p w14:paraId="5E769B0C" w14:textId="509604ED" w:rsidR="00E15378" w:rsidRPr="00DD159B" w:rsidRDefault="00E15378" w:rsidP="00E15378">
                      <w:pPr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Perfect </w:t>
                      </w:r>
                      <w:r w:rsidR="0013457E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Skills                                                                          </w:t>
                      </w:r>
                      <w:r w:rsidR="003B6957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  </w:t>
                      </w:r>
                      <w:r w:rsidR="0013457E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    </w:t>
                      </w:r>
                      <w:r w:rsidR="003B6957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</w:t>
                      </w:r>
                      <w:r w:rsidR="0013457E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 </w:t>
                      </w:r>
                      <w:r w:rsidR="0013457E">
                        <w:rPr>
                          <w:b/>
                          <w:bCs/>
                          <w:sz w:val="24"/>
                          <w:szCs w:val="28"/>
                        </w:rPr>
                        <w:t xml:space="preserve">Dec 2021 </w:t>
                      </w:r>
                      <w:r w:rsidR="003B6957">
                        <w:rPr>
                          <w:b/>
                          <w:bCs/>
                          <w:sz w:val="24"/>
                          <w:szCs w:val="28"/>
                        </w:rPr>
                        <w:t>–</w:t>
                      </w:r>
                      <w:r w:rsidR="0013457E">
                        <w:rPr>
                          <w:b/>
                          <w:bCs/>
                          <w:sz w:val="24"/>
                          <w:szCs w:val="28"/>
                        </w:rPr>
                        <w:t xml:space="preserve"> </w:t>
                      </w:r>
                      <w:r w:rsidR="003B6957">
                        <w:rPr>
                          <w:b/>
                          <w:bCs/>
                          <w:sz w:val="24"/>
                          <w:szCs w:val="28"/>
                        </w:rPr>
                        <w:t>Dec 2022</w:t>
                      </w:r>
                    </w:p>
                    <w:p w14:paraId="0726FF51" w14:textId="28C06816" w:rsidR="00E15378" w:rsidRPr="0031281C" w:rsidRDefault="00E15378" w:rsidP="00E15378">
                      <w:r>
                        <w:t xml:space="preserve"> </w:t>
                      </w:r>
                      <w:r w:rsidRPr="0031281C">
                        <w:t>Community</w:t>
                      </w:r>
                      <w:r w:rsidR="0013457E" w:rsidRPr="0031281C">
                        <w:t xml:space="preserve"> Relation</w:t>
                      </w:r>
                      <w:r w:rsidRPr="0031281C">
                        <w:t xml:space="preserve"> Manager Intern</w:t>
                      </w:r>
                    </w:p>
                    <w:p w14:paraId="5DFE6EB2" w14:textId="0DFAFFC9" w:rsidR="00DD159B" w:rsidRDefault="00E15378" w:rsidP="00CE3DA8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Interview </w:t>
                      </w:r>
                      <w:r w:rsidR="00DD159B">
                        <w:t>Scheduling:</w:t>
                      </w:r>
                      <w:r>
                        <w:t xml:space="preserve"> Scheduled interviews between students and corporate interviewers.</w:t>
                      </w:r>
                    </w:p>
                    <w:p w14:paraId="4DA09028" w14:textId="7B7872AB" w:rsidR="00E15378" w:rsidRDefault="00E15378" w:rsidP="00CE3DA8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 xml:space="preserve"> Report </w:t>
                      </w:r>
                      <w:r w:rsidR="00DD159B">
                        <w:t>Drafting:</w:t>
                      </w:r>
                      <w:r>
                        <w:t xml:space="preserve"> Drafted reports on interview outcomes and feedback</w:t>
                      </w:r>
                      <w:r w:rsidR="00DD159B">
                        <w:t>.</w:t>
                      </w:r>
                    </w:p>
                    <w:p w14:paraId="3B8CCA5A" w14:textId="77777777" w:rsidR="00DD159B" w:rsidRDefault="00DD159B" w:rsidP="00E15378"/>
                    <w:p w14:paraId="23C728F9" w14:textId="654F4D9D" w:rsidR="00E15378" w:rsidRPr="00DD159B" w:rsidRDefault="00E15378" w:rsidP="00E15378">
                      <w:pPr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>Aashman Foundation</w:t>
                      </w:r>
                      <w:r w:rsidR="003B6957" w:rsidRPr="003B6957">
                        <w:rPr>
                          <w:b/>
                          <w:bCs/>
                          <w:color w:val="auto"/>
                          <w:sz w:val="24"/>
                          <w:szCs w:val="28"/>
                        </w:rPr>
                        <w:t xml:space="preserve">                                                                   </w:t>
                      </w:r>
                      <w:r w:rsidR="003B6957">
                        <w:rPr>
                          <w:b/>
                          <w:bCs/>
                          <w:sz w:val="24"/>
                          <w:szCs w:val="28"/>
                        </w:rPr>
                        <w:t>Apr 2021 – May 2022</w:t>
                      </w:r>
                    </w:p>
                    <w:p w14:paraId="30E4CC93" w14:textId="6EE7A3C2" w:rsidR="00DD159B" w:rsidRPr="0031281C" w:rsidRDefault="00E15378" w:rsidP="00E15378">
                      <w:r>
                        <w:t xml:space="preserve"> </w:t>
                      </w:r>
                      <w:r w:rsidRPr="0031281C">
                        <w:t xml:space="preserve">HRE </w:t>
                      </w:r>
                      <w:r w:rsidR="0013457E" w:rsidRPr="0031281C">
                        <w:t>Coordinator</w:t>
                      </w:r>
                      <w:r w:rsidRPr="0031281C">
                        <w:t xml:space="preserve"> Intern</w:t>
                      </w:r>
                    </w:p>
                    <w:p w14:paraId="54C2D8DD" w14:textId="1F52EBC2" w:rsidR="00DD159B" w:rsidRDefault="00E15378" w:rsidP="00CE3DA8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 xml:space="preserve">Team </w:t>
                      </w:r>
                      <w:r w:rsidR="00DD159B">
                        <w:t>Management:</w:t>
                      </w:r>
                      <w:r>
                        <w:t xml:space="preserve"> Handled teams, provided support, and ensured</w:t>
                      </w:r>
                      <w:r w:rsidR="00F6598B">
                        <w:t xml:space="preserve"> </w:t>
                      </w:r>
                      <w:r>
                        <w:t>smooth operations.</w:t>
                      </w:r>
                    </w:p>
                    <w:p w14:paraId="76D26786" w14:textId="3F48ACE7" w:rsidR="00DD159B" w:rsidRDefault="00E15378" w:rsidP="00CE3DA8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 xml:space="preserve">Training and </w:t>
                      </w:r>
                      <w:r w:rsidR="00DD159B">
                        <w:t>Development:</w:t>
                      </w:r>
                      <w:r>
                        <w:t xml:space="preserve"> Provided training and development programs for employees.</w:t>
                      </w:r>
                    </w:p>
                    <w:p w14:paraId="37A1F639" w14:textId="33875ADB" w:rsidR="0065772F" w:rsidRPr="0065772F" w:rsidRDefault="00E15378" w:rsidP="00CE3DA8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 xml:space="preserve"> Grievance </w:t>
                      </w:r>
                      <w:r w:rsidR="00DD159B">
                        <w:t>Resolution:</w:t>
                      </w:r>
                      <w:r>
                        <w:t xml:space="preserve"> Resolved Intern's grievances and concerns.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3AC10BA8" wp14:editId="0372B879">
                <wp:simplePos x="0" y="0"/>
                <wp:positionH relativeFrom="page">
                  <wp:posOffset>5521960</wp:posOffset>
                </wp:positionH>
                <wp:positionV relativeFrom="page">
                  <wp:posOffset>2822575</wp:posOffset>
                </wp:positionV>
                <wp:extent cx="1980565" cy="168402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565" cy="168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5B670" w14:textId="77777777" w:rsidR="00F00D23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3E74AA12" w14:textId="77777777" w:rsidR="0013457E" w:rsidRPr="0065772F" w:rsidRDefault="0013457E" w:rsidP="0013457E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Master</w:t>
                            </w:r>
                            <w:r w:rsidRPr="0065772F">
                              <w:rPr>
                                <w:rStyle w:val="Emphasis"/>
                              </w:rPr>
                              <w:t>’s degree</w:t>
                            </w:r>
                            <w:r>
                              <w:rPr>
                                <w:rStyle w:val="Emphasis"/>
                              </w:rPr>
                              <w:t xml:space="preserve"> (MBA)</w:t>
                            </w:r>
                          </w:p>
                          <w:p w14:paraId="1CAD5A85" w14:textId="77777777" w:rsidR="0013457E" w:rsidRDefault="0013457E" w:rsidP="0013457E">
                            <w:pPr>
                              <w:jc w:val="left"/>
                            </w:pPr>
                            <w:r>
                              <w:t>Mount Carmel College</w:t>
                            </w:r>
                          </w:p>
                          <w:p w14:paraId="41765BF6" w14:textId="77777777" w:rsidR="0013457E" w:rsidRPr="00DB7C3E" w:rsidRDefault="0013457E" w:rsidP="0013457E">
                            <w:pPr>
                              <w:jc w:val="left"/>
                            </w:pPr>
                            <w:r>
                              <w:t>2024-26</w:t>
                            </w:r>
                          </w:p>
                          <w:p w14:paraId="09D4C83F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610FC9C" w14:textId="4EFA0F9F" w:rsidR="00F00D23" w:rsidRPr="00DD159B" w:rsidRDefault="00F00D23" w:rsidP="0065772F">
                            <w:pPr>
                              <w:rPr>
                                <w:b/>
                                <w:iCs/>
                              </w:rPr>
                            </w:pPr>
                            <w:r w:rsidRPr="0065772F">
                              <w:rPr>
                                <w:rStyle w:val="Emphasis"/>
                              </w:rPr>
                              <w:t>Bachelor’s degree</w:t>
                            </w:r>
                            <w:r w:rsidR="00DD159B">
                              <w:rPr>
                                <w:rStyle w:val="Emphasis"/>
                              </w:rPr>
                              <w:t xml:space="preserve"> (BBA)</w:t>
                            </w:r>
                          </w:p>
                          <w:p w14:paraId="14B7BB20" w14:textId="3FAB3C82" w:rsidR="00F00D23" w:rsidRDefault="0013457E" w:rsidP="0065772F">
                            <w:r>
                              <w:t>Shree Medha Degree College</w:t>
                            </w:r>
                          </w:p>
                          <w:p w14:paraId="6DA64C4E" w14:textId="751B3F38" w:rsidR="0013457E" w:rsidRPr="00DB7C3E" w:rsidRDefault="0013457E" w:rsidP="0065772F">
                            <w:r>
                              <w:t>2020-23</w:t>
                            </w:r>
                          </w:p>
                          <w:p w14:paraId="679274EB" w14:textId="77777777" w:rsidR="00F00D23" w:rsidRPr="00DB7C3E" w:rsidRDefault="00F00D23" w:rsidP="000B296B">
                            <w:pPr>
                              <w:pStyle w:val="Smallspac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10BA8" id="_x0000_s1028" type="#_x0000_t202" style="position:absolute;left:0;text-align:left;margin-left:434.8pt;margin-top:222.25pt;width:155.95pt;height:132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" filled="f" stroked="f">
                <v:textbox>
                  <w:txbxContent>
                    <w:p w14:paraId="6825B670" w14:textId="77777777" w:rsidR="00F00D23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3E74AA12" w14:textId="77777777" w:rsidR="0013457E" w:rsidRPr="0065772F" w:rsidRDefault="0013457E" w:rsidP="0013457E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Master</w:t>
                      </w:r>
                      <w:r w:rsidRPr="0065772F">
                        <w:rPr>
                          <w:rStyle w:val="Emphasis"/>
                        </w:rPr>
                        <w:t>’s degree</w:t>
                      </w:r>
                      <w:r>
                        <w:rPr>
                          <w:rStyle w:val="Emphasis"/>
                        </w:rPr>
                        <w:t xml:space="preserve"> (MBA)</w:t>
                      </w:r>
                    </w:p>
                    <w:p w14:paraId="1CAD5A85" w14:textId="77777777" w:rsidR="0013457E" w:rsidRDefault="0013457E" w:rsidP="0013457E">
                      <w:pPr>
                        <w:jc w:val="left"/>
                      </w:pPr>
                      <w:r>
                        <w:t>Mount Carmel College</w:t>
                      </w:r>
                    </w:p>
                    <w:p w14:paraId="41765BF6" w14:textId="77777777" w:rsidR="0013457E" w:rsidRPr="00DB7C3E" w:rsidRDefault="0013457E" w:rsidP="0013457E">
                      <w:pPr>
                        <w:jc w:val="left"/>
                      </w:pPr>
                      <w:r>
                        <w:t>2024-26</w:t>
                      </w:r>
                    </w:p>
                    <w:p w14:paraId="09D4C83F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610FC9C" w14:textId="4EFA0F9F" w:rsidR="00F00D23" w:rsidRPr="00DD159B" w:rsidRDefault="00F00D23" w:rsidP="0065772F">
                      <w:pPr>
                        <w:rPr>
                          <w:b/>
                          <w:iCs/>
                        </w:rPr>
                      </w:pPr>
                      <w:r w:rsidRPr="0065772F">
                        <w:rPr>
                          <w:rStyle w:val="Emphasis"/>
                        </w:rPr>
                        <w:t>Bachelor’s degree</w:t>
                      </w:r>
                      <w:r w:rsidR="00DD159B">
                        <w:rPr>
                          <w:rStyle w:val="Emphasis"/>
                        </w:rPr>
                        <w:t xml:space="preserve"> (BBA)</w:t>
                      </w:r>
                    </w:p>
                    <w:p w14:paraId="14B7BB20" w14:textId="3FAB3C82" w:rsidR="00F00D23" w:rsidRDefault="0013457E" w:rsidP="0065772F">
                      <w:r>
                        <w:t>Shree Medha Degree College</w:t>
                      </w:r>
                    </w:p>
                    <w:p w14:paraId="6DA64C4E" w14:textId="751B3F38" w:rsidR="0013457E" w:rsidRPr="00DB7C3E" w:rsidRDefault="0013457E" w:rsidP="0065772F">
                      <w:r>
                        <w:t>2020-23</w:t>
                      </w:r>
                    </w:p>
                    <w:p w14:paraId="679274EB" w14:textId="77777777" w:rsidR="00F00D23" w:rsidRPr="00DB7C3E" w:rsidRDefault="00F00D23" w:rsidP="000B296B">
                      <w:pPr>
                        <w:pStyle w:val="Smallspac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76DB4178" wp14:editId="7D00CF71">
                <wp:simplePos x="0" y="0"/>
                <wp:positionH relativeFrom="page">
                  <wp:posOffset>5560060</wp:posOffset>
                </wp:positionH>
                <wp:positionV relativeFrom="page">
                  <wp:posOffset>4453255</wp:posOffset>
                </wp:positionV>
                <wp:extent cx="1869440" cy="2032000"/>
                <wp:effectExtent l="0" t="0" r="0" b="635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440" cy="203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CC38F" w14:textId="70281125" w:rsidR="00F00D23" w:rsidRPr="00DB7C3E" w:rsidRDefault="00E15378" w:rsidP="0065772F">
                            <w:pPr>
                              <w:pStyle w:val="Heading1"/>
                            </w:pPr>
                            <w:r>
                              <w:t xml:space="preserve">EXPERTISE </w:t>
                            </w:r>
                          </w:p>
                          <w:p w14:paraId="6E7736D6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51D23746" w14:textId="589E4D33" w:rsidR="00E15378" w:rsidRDefault="00E15378" w:rsidP="000B296B">
                            <w:pPr>
                              <w:pStyle w:val="ListBullet2"/>
                            </w:pPr>
                            <w:r>
                              <w:t>MS Office</w:t>
                            </w:r>
                          </w:p>
                          <w:p w14:paraId="635877D3" w14:textId="618D9BEF" w:rsidR="00E15378" w:rsidRDefault="00E15378" w:rsidP="000B296B">
                            <w:pPr>
                              <w:pStyle w:val="ListBullet2"/>
                            </w:pPr>
                            <w:r>
                              <w:t>HubSpot</w:t>
                            </w:r>
                          </w:p>
                          <w:p w14:paraId="038F2ED0" w14:textId="55A3F559" w:rsidR="00E15378" w:rsidRPr="000B296B" w:rsidRDefault="00F00D23" w:rsidP="00E15378">
                            <w:pPr>
                              <w:pStyle w:val="ListBullet2"/>
                            </w:pPr>
                            <w:r w:rsidRPr="000B296B">
                              <w:t>Communication</w:t>
                            </w:r>
                          </w:p>
                          <w:p w14:paraId="09C01695" w14:textId="616B1329" w:rsidR="00F00D23" w:rsidRPr="000B296B" w:rsidRDefault="0065772F" w:rsidP="00AB58AC">
                            <w:pPr>
                              <w:pStyle w:val="ListBullet2"/>
                            </w:pPr>
                            <w:r w:rsidRPr="000B296B">
                              <w:t>Teamwork</w:t>
                            </w:r>
                          </w:p>
                          <w:p w14:paraId="292F0ED3" w14:textId="77777777" w:rsidR="00F00D23" w:rsidRPr="000B296B" w:rsidRDefault="00F00D23" w:rsidP="000B296B">
                            <w:pPr>
                              <w:pStyle w:val="ListBullet2"/>
                            </w:pPr>
                            <w:r w:rsidRPr="000B296B">
                              <w:t>Time management</w:t>
                            </w:r>
                          </w:p>
                          <w:p w14:paraId="145D4321" w14:textId="097A7737" w:rsidR="00F00D23" w:rsidRPr="000B296B" w:rsidRDefault="00DD159B" w:rsidP="00AB58AC">
                            <w:pPr>
                              <w:pStyle w:val="ListBullet2"/>
                            </w:pPr>
                            <w:r>
                              <w:t>Negotiation</w:t>
                            </w:r>
                          </w:p>
                          <w:p w14:paraId="58E4F891" w14:textId="77777777" w:rsidR="00F00D23" w:rsidRPr="00DB7C3E" w:rsidRDefault="00F00D23" w:rsidP="00F00D23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B4178" id="_x0000_s1029" type="#_x0000_t202" style="position:absolute;left:0;text-align:left;margin-left:437.8pt;margin-top:350.65pt;width:147.2pt;height:160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" filled="f" stroked="f">
                <v:textbox>
                  <w:txbxContent>
                    <w:p w14:paraId="74CCC38F" w14:textId="70281125" w:rsidR="00F00D23" w:rsidRPr="00DB7C3E" w:rsidRDefault="00E15378" w:rsidP="0065772F">
                      <w:pPr>
                        <w:pStyle w:val="Heading1"/>
                      </w:pPr>
                      <w:r>
                        <w:t xml:space="preserve">EXPERTISE </w:t>
                      </w:r>
                    </w:p>
                    <w:p w14:paraId="6E7736D6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51D23746" w14:textId="589E4D33" w:rsidR="00E15378" w:rsidRDefault="00E15378" w:rsidP="000B296B">
                      <w:pPr>
                        <w:pStyle w:val="ListBullet2"/>
                      </w:pPr>
                      <w:r>
                        <w:t>MS Office</w:t>
                      </w:r>
                    </w:p>
                    <w:p w14:paraId="635877D3" w14:textId="618D9BEF" w:rsidR="00E15378" w:rsidRDefault="00E15378" w:rsidP="000B296B">
                      <w:pPr>
                        <w:pStyle w:val="ListBullet2"/>
                      </w:pPr>
                      <w:r>
                        <w:t>HubSpot</w:t>
                      </w:r>
                    </w:p>
                    <w:p w14:paraId="038F2ED0" w14:textId="55A3F559" w:rsidR="00E15378" w:rsidRPr="000B296B" w:rsidRDefault="00F00D23" w:rsidP="00E15378">
                      <w:pPr>
                        <w:pStyle w:val="ListBullet2"/>
                      </w:pPr>
                      <w:r w:rsidRPr="000B296B">
                        <w:t>Communication</w:t>
                      </w:r>
                    </w:p>
                    <w:p w14:paraId="09C01695" w14:textId="616B1329" w:rsidR="00F00D23" w:rsidRPr="000B296B" w:rsidRDefault="0065772F" w:rsidP="00AB58AC">
                      <w:pPr>
                        <w:pStyle w:val="ListBullet2"/>
                      </w:pPr>
                      <w:r w:rsidRPr="000B296B">
                        <w:t>Teamwork</w:t>
                      </w:r>
                    </w:p>
                    <w:p w14:paraId="292F0ED3" w14:textId="77777777" w:rsidR="00F00D23" w:rsidRPr="000B296B" w:rsidRDefault="00F00D23" w:rsidP="000B296B">
                      <w:pPr>
                        <w:pStyle w:val="ListBullet2"/>
                      </w:pPr>
                      <w:r w:rsidRPr="000B296B">
                        <w:t>Time management</w:t>
                      </w:r>
                    </w:p>
                    <w:p w14:paraId="145D4321" w14:textId="097A7737" w:rsidR="00F00D23" w:rsidRPr="000B296B" w:rsidRDefault="00DD159B" w:rsidP="00AB58AC">
                      <w:pPr>
                        <w:pStyle w:val="ListBullet2"/>
                      </w:pPr>
                      <w:r>
                        <w:t>Negotiation</w:t>
                      </w:r>
                    </w:p>
                    <w:p w14:paraId="58E4F891" w14:textId="77777777" w:rsidR="00F00D23" w:rsidRPr="00DB7C3E" w:rsidRDefault="00F00D23" w:rsidP="00F00D23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3B81A1EF" wp14:editId="2C16F134">
                <wp:simplePos x="0" y="0"/>
                <wp:positionH relativeFrom="page">
                  <wp:posOffset>5485765</wp:posOffset>
                </wp:positionH>
                <wp:positionV relativeFrom="margin">
                  <wp:posOffset>2432685</wp:posOffset>
                </wp:positionV>
                <wp:extent cx="0" cy="6875780"/>
                <wp:effectExtent l="0" t="0" r="38100" b="2032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757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A5F30" id="Straight Connector 31" o:spid="_x0000_s1026" alt="&quot;&quot;" style="position:absolute;z-index:2516797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margin;mso-height-percent:0;mso-height-relative:margin" from="431.95pt,191.55pt" to="431.95pt,7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" strokecolor="#737373 [1614]">
                <v:stroke joinstyle="miter"/>
                <w10:wrap anchorx="page" anchory="margin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3EDA2BC5" wp14:editId="5930CF5F">
                <wp:simplePos x="0" y="0"/>
                <wp:positionH relativeFrom="page">
                  <wp:posOffset>5485765</wp:posOffset>
                </wp:positionH>
                <wp:positionV relativeFrom="margin">
                  <wp:posOffset>5987415</wp:posOffset>
                </wp:positionV>
                <wp:extent cx="2165350" cy="334137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3341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1EFD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 xml:space="preserve">Professional </w:t>
                            </w:r>
                            <w:r w:rsidR="0065772F" w:rsidRPr="000B296B">
                              <w:t>Development</w:t>
                            </w:r>
                          </w:p>
                          <w:p w14:paraId="64EF37C7" w14:textId="479C94E9" w:rsidR="00F00D23" w:rsidRDefault="003B6957" w:rsidP="003B69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b/>
                                <w:iCs/>
                              </w:rPr>
                            </w:pPr>
                            <w:r>
                              <w:rPr>
                                <w:b/>
                                <w:iCs/>
                              </w:rPr>
                              <w:t>Advanced program in HRM by Udemy</w:t>
                            </w:r>
                          </w:p>
                          <w:p w14:paraId="4F9827CF" w14:textId="78B26038" w:rsidR="003B6957" w:rsidRDefault="003B6957" w:rsidP="003B69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b/>
                                <w:iCs/>
                              </w:rPr>
                            </w:pPr>
                            <w:r>
                              <w:rPr>
                                <w:b/>
                                <w:iCs/>
                              </w:rPr>
                              <w:t>HR Diploma in Performance Management &amp; Employee Development by Udemy</w:t>
                            </w:r>
                          </w:p>
                          <w:p w14:paraId="2FA76EE8" w14:textId="18824D13" w:rsidR="003B6957" w:rsidRDefault="003B6957" w:rsidP="003B69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b/>
                                <w:iCs/>
                              </w:rPr>
                            </w:pPr>
                            <w:r>
                              <w:rPr>
                                <w:b/>
                                <w:iCs/>
                              </w:rPr>
                              <w:t xml:space="preserve">Professional Diploma in Procurement Sourcing Supply Chain by Udemy </w:t>
                            </w:r>
                          </w:p>
                          <w:p w14:paraId="25DB4771" w14:textId="74C2E5DA" w:rsidR="003B6957" w:rsidRDefault="003B6957" w:rsidP="003B69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b/>
                                <w:iCs/>
                              </w:rPr>
                            </w:pPr>
                            <w:r>
                              <w:rPr>
                                <w:b/>
                                <w:iCs/>
                              </w:rPr>
                              <w:t xml:space="preserve">TQM by Udemy </w:t>
                            </w:r>
                          </w:p>
                          <w:p w14:paraId="2D31C68B" w14:textId="0C021677" w:rsidR="003B6957" w:rsidRPr="003B6957" w:rsidRDefault="003B6957" w:rsidP="003B69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left"/>
                              <w:rPr>
                                <w:b/>
                                <w:iCs/>
                              </w:rPr>
                            </w:pPr>
                            <w:r>
                              <w:rPr>
                                <w:b/>
                                <w:iCs/>
                              </w:rPr>
                              <w:t xml:space="preserve">Leadership &amp; People Management </w:t>
                            </w:r>
                            <w:r w:rsidR="00FC6E8E">
                              <w:rPr>
                                <w:b/>
                                <w:iCs/>
                              </w:rPr>
                              <w:t xml:space="preserve">by </w:t>
                            </w:r>
                            <w:r>
                              <w:rPr>
                                <w:b/>
                                <w:iCs/>
                              </w:rPr>
                              <w:t>SEMrush</w:t>
                            </w:r>
                          </w:p>
                          <w:p w14:paraId="483BC601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1C122CF" w14:textId="12592FEA" w:rsidR="00F00D23" w:rsidRPr="003B6957" w:rsidRDefault="00F00D23" w:rsidP="000B296B">
                            <w:pPr>
                              <w:rPr>
                                <w:b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A2BC5" id="_x0000_s1030" type="#_x0000_t202" style="position:absolute;left:0;text-align:left;margin-left:431.95pt;margin-top:471.45pt;width:170.5pt;height:263.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" filled="f" stroked="f">
                <v:textbox>
                  <w:txbxContent>
                    <w:p w14:paraId="797E1EFD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 xml:space="preserve">Professional </w:t>
                      </w:r>
                      <w:r w:rsidR="0065772F" w:rsidRPr="000B296B">
                        <w:t>Development</w:t>
                      </w:r>
                    </w:p>
                    <w:p w14:paraId="64EF37C7" w14:textId="479C94E9" w:rsidR="00F00D23" w:rsidRDefault="003B6957" w:rsidP="003B69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left"/>
                        <w:rPr>
                          <w:b/>
                          <w:iCs/>
                        </w:rPr>
                      </w:pPr>
                      <w:r>
                        <w:rPr>
                          <w:b/>
                          <w:iCs/>
                        </w:rPr>
                        <w:t>Advanced program in HRM by Udemy</w:t>
                      </w:r>
                    </w:p>
                    <w:p w14:paraId="4F9827CF" w14:textId="78B26038" w:rsidR="003B6957" w:rsidRDefault="003B6957" w:rsidP="003B69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left"/>
                        <w:rPr>
                          <w:b/>
                          <w:iCs/>
                        </w:rPr>
                      </w:pPr>
                      <w:r>
                        <w:rPr>
                          <w:b/>
                          <w:iCs/>
                        </w:rPr>
                        <w:t>HR Diploma in Performance Management &amp; Employee Development by Udemy</w:t>
                      </w:r>
                    </w:p>
                    <w:p w14:paraId="2FA76EE8" w14:textId="18824D13" w:rsidR="003B6957" w:rsidRDefault="003B6957" w:rsidP="003B69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left"/>
                        <w:rPr>
                          <w:b/>
                          <w:iCs/>
                        </w:rPr>
                      </w:pPr>
                      <w:r>
                        <w:rPr>
                          <w:b/>
                          <w:iCs/>
                        </w:rPr>
                        <w:t xml:space="preserve">Professional Diploma in Procurement Sourcing Supply Chain by Udemy </w:t>
                      </w:r>
                    </w:p>
                    <w:p w14:paraId="25DB4771" w14:textId="74C2E5DA" w:rsidR="003B6957" w:rsidRDefault="003B6957" w:rsidP="003B69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left"/>
                        <w:rPr>
                          <w:b/>
                          <w:iCs/>
                        </w:rPr>
                      </w:pPr>
                      <w:r>
                        <w:rPr>
                          <w:b/>
                          <w:iCs/>
                        </w:rPr>
                        <w:t xml:space="preserve">TQM by Udemy </w:t>
                      </w:r>
                    </w:p>
                    <w:p w14:paraId="2D31C68B" w14:textId="0C021677" w:rsidR="003B6957" w:rsidRPr="003B6957" w:rsidRDefault="003B6957" w:rsidP="003B69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left"/>
                        <w:rPr>
                          <w:b/>
                          <w:iCs/>
                        </w:rPr>
                      </w:pPr>
                      <w:r>
                        <w:rPr>
                          <w:b/>
                          <w:iCs/>
                        </w:rPr>
                        <w:t xml:space="preserve">Leadership &amp; People Management </w:t>
                      </w:r>
                      <w:r w:rsidR="00FC6E8E">
                        <w:rPr>
                          <w:b/>
                          <w:iCs/>
                        </w:rPr>
                        <w:t xml:space="preserve">by </w:t>
                      </w:r>
                      <w:r>
                        <w:rPr>
                          <w:b/>
                          <w:iCs/>
                        </w:rPr>
                        <w:t>SEMrush</w:t>
                      </w:r>
                    </w:p>
                    <w:p w14:paraId="483BC601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1C122CF" w14:textId="12592FEA" w:rsidR="00F00D23" w:rsidRPr="003B6957" w:rsidRDefault="00F00D23" w:rsidP="000B296B">
                      <w:pPr>
                        <w:rPr>
                          <w:b/>
                          <w:iCs/>
                        </w:rPr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</w:p>
    <w:p w14:paraId="043A4C24" w14:textId="77777777" w:rsidR="00F00D23" w:rsidRDefault="00F00D23" w:rsidP="00F00D23"/>
    <w:p w14:paraId="4B87A126" w14:textId="77777777" w:rsidR="00F00D23" w:rsidRPr="00F00D23" w:rsidRDefault="00F00D23" w:rsidP="00F00D23">
      <w:pPr>
        <w:pStyle w:val="Heading1"/>
      </w:pPr>
      <w:r w:rsidRPr="00F00D23">
        <w:t>Professional Overview</w:t>
      </w:r>
    </w:p>
    <w:p w14:paraId="3E6304AF" w14:textId="6086016D" w:rsidR="0071059B" w:rsidRDefault="007475BF" w:rsidP="00E15378">
      <w:r>
        <w:t xml:space="preserve">As a </w:t>
      </w:r>
      <w:r w:rsidR="00A51717">
        <w:t>HR &amp; Marketing</w:t>
      </w:r>
      <w:r>
        <w:t xml:space="preserve"> professional, I am passionate about developing and implementing strategies that drive growth, increase efficiency, and enhance the customer experience. With in-depth knowledge of the industry and proven expertise, I have a track record of delivering results and building strong relationships with clients and partners. With excellent communication, analytical, and problem-solving skills, I am committed to working collaboratively to drive the success of the organization.</w:t>
      </w:r>
    </w:p>
    <w:sectPr w:rsidR="0071059B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1D36"/>
    <w:multiLevelType w:val="hybridMultilevel"/>
    <w:tmpl w:val="9D52D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80F71"/>
    <w:multiLevelType w:val="hybridMultilevel"/>
    <w:tmpl w:val="17FA2FC6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A46A2C"/>
    <w:multiLevelType w:val="hybridMultilevel"/>
    <w:tmpl w:val="CA4A0B46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9037D"/>
    <w:multiLevelType w:val="hybridMultilevel"/>
    <w:tmpl w:val="284A0164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 w15:restartNumberingAfterBreak="0">
    <w:nsid w:val="79074B33"/>
    <w:multiLevelType w:val="hybridMultilevel"/>
    <w:tmpl w:val="0B66C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32FE7"/>
    <w:multiLevelType w:val="hybridMultilevel"/>
    <w:tmpl w:val="D8B2C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3"/>
  </w:num>
  <w:num w:numId="2" w16cid:durableId="505023288">
    <w:abstractNumId w:val="5"/>
  </w:num>
  <w:num w:numId="3" w16cid:durableId="313024574">
    <w:abstractNumId w:val="7"/>
  </w:num>
  <w:num w:numId="4" w16cid:durableId="1052733521">
    <w:abstractNumId w:val="1"/>
  </w:num>
  <w:num w:numId="5" w16cid:durableId="1824347043">
    <w:abstractNumId w:val="0"/>
  </w:num>
  <w:num w:numId="6" w16cid:durableId="1594237886">
    <w:abstractNumId w:val="8"/>
  </w:num>
  <w:num w:numId="7" w16cid:durableId="1959603615">
    <w:abstractNumId w:val="9"/>
  </w:num>
  <w:num w:numId="8" w16cid:durableId="1915579155">
    <w:abstractNumId w:val="10"/>
  </w:num>
  <w:num w:numId="9" w16cid:durableId="1639719978">
    <w:abstractNumId w:val="2"/>
  </w:num>
  <w:num w:numId="10" w16cid:durableId="1579287256">
    <w:abstractNumId w:val="6"/>
  </w:num>
  <w:num w:numId="11" w16cid:durableId="2110731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78"/>
    <w:rsid w:val="00036F36"/>
    <w:rsid w:val="000429E8"/>
    <w:rsid w:val="000B296B"/>
    <w:rsid w:val="00122C81"/>
    <w:rsid w:val="0013457E"/>
    <w:rsid w:val="001E501D"/>
    <w:rsid w:val="0021183F"/>
    <w:rsid w:val="00257458"/>
    <w:rsid w:val="0027097E"/>
    <w:rsid w:val="002A38D2"/>
    <w:rsid w:val="002E432C"/>
    <w:rsid w:val="00307FD9"/>
    <w:rsid w:val="0031281C"/>
    <w:rsid w:val="00313787"/>
    <w:rsid w:val="0037036D"/>
    <w:rsid w:val="003804C4"/>
    <w:rsid w:val="00384692"/>
    <w:rsid w:val="003905A5"/>
    <w:rsid w:val="003B6957"/>
    <w:rsid w:val="003D10AC"/>
    <w:rsid w:val="003D16F8"/>
    <w:rsid w:val="003D346C"/>
    <w:rsid w:val="003F7E8A"/>
    <w:rsid w:val="0047020C"/>
    <w:rsid w:val="0047484C"/>
    <w:rsid w:val="004B79F8"/>
    <w:rsid w:val="004C0DB9"/>
    <w:rsid w:val="004F3FAB"/>
    <w:rsid w:val="0055578F"/>
    <w:rsid w:val="005933EA"/>
    <w:rsid w:val="005F73C2"/>
    <w:rsid w:val="0065772F"/>
    <w:rsid w:val="006A1D0E"/>
    <w:rsid w:val="0071059B"/>
    <w:rsid w:val="007475BF"/>
    <w:rsid w:val="00772B75"/>
    <w:rsid w:val="00783906"/>
    <w:rsid w:val="007A330F"/>
    <w:rsid w:val="007A3C8C"/>
    <w:rsid w:val="007E1796"/>
    <w:rsid w:val="00813B6C"/>
    <w:rsid w:val="00862E37"/>
    <w:rsid w:val="00873202"/>
    <w:rsid w:val="008C2667"/>
    <w:rsid w:val="008C57C3"/>
    <w:rsid w:val="009A74DF"/>
    <w:rsid w:val="009D580B"/>
    <w:rsid w:val="009F7DBF"/>
    <w:rsid w:val="00A141B3"/>
    <w:rsid w:val="00A43764"/>
    <w:rsid w:val="00A4544A"/>
    <w:rsid w:val="00A51717"/>
    <w:rsid w:val="00A816C3"/>
    <w:rsid w:val="00AB58AC"/>
    <w:rsid w:val="00AC4D65"/>
    <w:rsid w:val="00AE3DA9"/>
    <w:rsid w:val="00B00999"/>
    <w:rsid w:val="00B03055"/>
    <w:rsid w:val="00B55C57"/>
    <w:rsid w:val="00B831AB"/>
    <w:rsid w:val="00BA32C9"/>
    <w:rsid w:val="00BE7944"/>
    <w:rsid w:val="00BF4E27"/>
    <w:rsid w:val="00C051E3"/>
    <w:rsid w:val="00C4285E"/>
    <w:rsid w:val="00CE3DA8"/>
    <w:rsid w:val="00D37AFC"/>
    <w:rsid w:val="00D920AB"/>
    <w:rsid w:val="00DD159B"/>
    <w:rsid w:val="00DE0CC1"/>
    <w:rsid w:val="00DE3873"/>
    <w:rsid w:val="00DF528B"/>
    <w:rsid w:val="00E15378"/>
    <w:rsid w:val="00E60BEA"/>
    <w:rsid w:val="00E70E94"/>
    <w:rsid w:val="00E724A0"/>
    <w:rsid w:val="00EB3841"/>
    <w:rsid w:val="00EF6F27"/>
    <w:rsid w:val="00F00D23"/>
    <w:rsid w:val="00F6163A"/>
    <w:rsid w:val="00F64F66"/>
    <w:rsid w:val="00F6598B"/>
    <w:rsid w:val="00F67D2D"/>
    <w:rsid w:val="00FC6E8E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C03FA"/>
  <w15:chartTrackingRefBased/>
  <w15:docId w15:val="{6ED2AA49-5A47-4D04-87AC-3C378EB2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image" Target="media/image5.png" /><Relationship Id="rId18" Type="http://schemas.openxmlformats.org/officeDocument/2006/relationships/image" Target="media/image10.png" /><Relationship Id="rId3" Type="http://schemas.openxmlformats.org/officeDocument/2006/relationships/customXml" Target="../customXml/item3.xml" /><Relationship Id="rId21" Type="http://schemas.openxmlformats.org/officeDocument/2006/relationships/fontTable" Target="fontTable.xml" /><Relationship Id="rId7" Type="http://schemas.openxmlformats.org/officeDocument/2006/relationships/settings" Target="settings.xml" /><Relationship Id="rId12" Type="http://schemas.openxmlformats.org/officeDocument/2006/relationships/image" Target="media/image4.svg" /><Relationship Id="rId17" Type="http://schemas.openxmlformats.org/officeDocument/2006/relationships/image" Target="media/image9.png" /><Relationship Id="rId2" Type="http://schemas.openxmlformats.org/officeDocument/2006/relationships/customXml" Target="../customXml/item2.xml" /><Relationship Id="rId16" Type="http://schemas.openxmlformats.org/officeDocument/2006/relationships/image" Target="media/image8.svg" /><Relationship Id="rId20" Type="http://schemas.openxmlformats.org/officeDocument/2006/relationships/image" Target="media/image12.png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3.png" /><Relationship Id="rId5" Type="http://schemas.openxmlformats.org/officeDocument/2006/relationships/numbering" Target="numbering.xml" /><Relationship Id="rId15" Type="http://schemas.openxmlformats.org/officeDocument/2006/relationships/image" Target="media/image7.png" /><Relationship Id="rId10" Type="http://schemas.openxmlformats.org/officeDocument/2006/relationships/image" Target="media/image2.svg" /><Relationship Id="rId19" Type="http://schemas.openxmlformats.org/officeDocument/2006/relationships/image" Target="media/image11.png" /><Relationship Id="rId4" Type="http://schemas.openxmlformats.org/officeDocument/2006/relationships/customXml" Target="../customXml/item4.xml" /><Relationship Id="rId9" Type="http://schemas.openxmlformats.org/officeDocument/2006/relationships/image" Target="media/image1.png" /><Relationship Id="rId14" Type="http://schemas.openxmlformats.org/officeDocument/2006/relationships/image" Target="media/image6.svg" /><Relationship Id="rId22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Simple%20senior%20software%20engineer%20resume.dotx" TargetMode="External" 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230e9df3-be65-4c73-a93b-d1236ebd677e"/>
    <ds:schemaRef ds:uri="71af3243-3dd4-4a8d-8c0d-dd76da1f02a5"/>
    <ds:schemaRef ds:uri="http://schemas.microsoft.com/office/infopath/2007/PartnerControls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Simple%20senior%20software%20engineer%20resume.dotx</Template>
  <TotalTime>1</TotalTime>
  <Pages>1</Pages>
  <Words>73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Carl Joel</cp:lastModifiedBy>
  <cp:revision>2</cp:revision>
  <cp:lastPrinted>2023-05-10T08:16:00Z</cp:lastPrinted>
  <dcterms:created xsi:type="dcterms:W3CDTF">2025-09-21T18:51:00Z</dcterms:created>
  <dcterms:modified xsi:type="dcterms:W3CDTF">2025-09-21T18:51:00Z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a189b0d2-8132-496f-91f7-a17c15a485b5</vt:lpwstr>
  </property>
</Properties>
</file>