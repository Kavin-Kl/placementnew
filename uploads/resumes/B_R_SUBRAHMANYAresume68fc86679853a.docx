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horzAnchor="margin" w:tblpY="-990"/>
        <w:tblW w:w="10010" w:type="dxa"/>
        <w:tblCellMar>
          <w:top w:w="216" w:type="dxa"/>
          <w:left w:w="0" w:type="dxa"/>
          <w:bottom w:w="216" w:type="dxa"/>
          <w:right w:w="0" w:type="dxa"/>
        </w:tblCellMar>
        <w:tblLook w:val="0600" w:firstRow="0" w:lastRow="0" w:firstColumn="0" w:lastColumn="0" w:noHBand="1" w:noVBand="1"/>
      </w:tblPr>
      <w:tblGrid>
        <w:gridCol w:w="6166"/>
        <w:gridCol w:w="56"/>
        <w:gridCol w:w="3788"/>
      </w:tblGrid>
      <w:tr w:rsidR="000930DE" w:rsidRPr="003D135F" w14:paraId="207C8B73" w14:textId="77777777" w:rsidTr="00B6655C">
        <w:trPr>
          <w:trHeight w:val="890"/>
        </w:trPr>
        <w:tc>
          <w:tcPr>
            <w:tcW w:w="6014" w:type="dxa"/>
            <w:gridSpan w:val="2"/>
            <w:tcBorders>
              <w:bottom w:val="single" w:sz="24" w:space="0" w:color="ACA8AA" w:themeColor="accent4"/>
            </w:tcBorders>
            <w:vAlign w:val="bottom"/>
          </w:tcPr>
          <w:p w14:paraId="7CC34B6B" w14:textId="7F133ABE" w:rsidR="000930DE" w:rsidRPr="00684A83" w:rsidRDefault="00597E6A" w:rsidP="00065F4D">
            <w:pPr>
              <w:pStyle w:val="Subtitle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B R SUBRAHMANYA </w:t>
            </w:r>
          </w:p>
        </w:tc>
        <w:tc>
          <w:tcPr>
            <w:tcW w:w="3996" w:type="dxa"/>
            <w:tcBorders>
              <w:bottom w:val="single" w:sz="24" w:space="0" w:color="ACA8AA" w:themeColor="accent4"/>
            </w:tcBorders>
            <w:vAlign w:val="bottom"/>
          </w:tcPr>
          <w:p w14:paraId="5CCC30E4" w14:textId="2971F378" w:rsidR="000930DE" w:rsidRPr="003D135F" w:rsidRDefault="00684A83" w:rsidP="00B6655C">
            <w:pPr>
              <w:pStyle w:val="ContactInfo"/>
            </w:pPr>
            <w:r>
              <w:t>Bengaluru, India</w:t>
            </w:r>
            <w:r w:rsidR="00AD79E9" w:rsidRPr="003D135F">
              <w:t xml:space="preserve"> </w:t>
            </w:r>
            <w:r w:rsidR="000524A9" w:rsidRPr="003D135F">
              <w:t xml:space="preserve">| </w:t>
            </w:r>
            <w:r w:rsidR="00597E6A">
              <w:t>7975657827</w:t>
            </w:r>
            <w:r w:rsidR="00AD79E9" w:rsidRPr="003D135F">
              <w:t xml:space="preserve"> </w:t>
            </w:r>
            <w:r w:rsidR="000930DE" w:rsidRPr="003D135F">
              <w:t xml:space="preserve">| </w:t>
            </w:r>
            <w:r w:rsidR="00597E6A">
              <w:t>subrahmanyabr2003</w:t>
            </w:r>
            <w:r w:rsidRPr="009413B0">
              <w:t>@gmail.com</w:t>
            </w:r>
            <w:r w:rsidR="00AD79E9" w:rsidRPr="003D135F">
              <w:t xml:space="preserve"> </w:t>
            </w:r>
          </w:p>
        </w:tc>
      </w:tr>
      <w:tr w:rsidR="000930DE" w14:paraId="0FE124E7" w14:textId="77777777" w:rsidTr="00B6655C">
        <w:trPr>
          <w:trHeight w:val="514"/>
        </w:trPr>
        <w:tc>
          <w:tcPr>
            <w:tcW w:w="10010" w:type="dxa"/>
            <w:gridSpan w:val="3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4BA99A63" w14:textId="77467FA9" w:rsidR="00065F4D" w:rsidRDefault="00065F4D" w:rsidP="00065F4D">
            <w:pPr>
              <w:pStyle w:val="Heading1"/>
            </w:pPr>
            <w:r>
              <w:t>PROFILE</w:t>
            </w:r>
          </w:p>
          <w:p w14:paraId="3591F2D5" w14:textId="77777777" w:rsidR="00065F4D" w:rsidRPr="00065F4D" w:rsidRDefault="00065F4D" w:rsidP="00065F4D">
            <w:pPr>
              <w:rPr>
                <w:rFonts w:asciiTheme="majorHAnsi" w:eastAsiaTheme="majorEastAsia" w:hAnsiTheme="majorHAnsi" w:cs="Times New Roman (Headings CS)"/>
                <w:caps/>
                <w:color w:val="575355" w:themeColor="accent4" w:themeShade="80"/>
                <w:sz w:val="32"/>
                <w:szCs w:val="32"/>
              </w:rPr>
            </w:pPr>
          </w:p>
          <w:p w14:paraId="64FE6E7A" w14:textId="7CBFEEAE" w:rsidR="000930DE" w:rsidRDefault="00684A83" w:rsidP="00065F4D">
            <w:r w:rsidRPr="00684A83">
              <w:t>Motivate</w:t>
            </w:r>
            <w:r w:rsidR="00597E6A">
              <w:t xml:space="preserve">d, </w:t>
            </w:r>
            <w:r w:rsidR="00B6655C">
              <w:t>Hardworking</w:t>
            </w:r>
            <w:r w:rsidR="00597E6A">
              <w:t xml:space="preserve"> and result oriented looking forward for my first work experience.</w:t>
            </w:r>
          </w:p>
        </w:tc>
      </w:tr>
      <w:tr w:rsidR="006C65D7" w14:paraId="61B2E6A6" w14:textId="77777777" w:rsidTr="00B6655C">
        <w:trPr>
          <w:trHeight w:val="514"/>
        </w:trPr>
        <w:tc>
          <w:tcPr>
            <w:tcW w:w="10010" w:type="dxa"/>
            <w:gridSpan w:val="3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4BB3D743" w14:textId="21B63AAA" w:rsidR="00065F4D" w:rsidRDefault="008C0C48" w:rsidP="00065F4D">
            <w:pPr>
              <w:pStyle w:val="Heading1"/>
            </w:pPr>
            <w:sdt>
              <w:sdtPr>
                <w:id w:val="1477950603"/>
                <w:placeholder>
                  <w:docPart w:val="885AC9BF7D0B44EB80BE66983DC754A0"/>
                </w:placeholder>
                <w:temporary/>
                <w:showingPlcHdr/>
                <w15:appearance w15:val="hidden"/>
              </w:sdtPr>
              <w:sdtEndPr/>
              <w:sdtContent>
                <w:r w:rsidR="006C65D7" w:rsidRPr="008D169E">
                  <w:t>Education</w:t>
                </w:r>
              </w:sdtContent>
            </w:sdt>
          </w:p>
          <w:p w14:paraId="7584CC64" w14:textId="77777777" w:rsidR="00065F4D" w:rsidRDefault="00065F4D" w:rsidP="00065F4D">
            <w:pPr>
              <w:pStyle w:val="Heading1"/>
            </w:pPr>
          </w:p>
          <w:p w14:paraId="33ACEBBC" w14:textId="67F11F0F" w:rsidR="00B821FA" w:rsidRDefault="00B821FA" w:rsidP="00065F4D">
            <w:pPr>
              <w:pStyle w:val="Heading2"/>
            </w:pPr>
            <w:r>
              <w:t xml:space="preserve">MASTER OF BUSINESS ADMINISTRATION (PURSUING) </w:t>
            </w:r>
            <w:bookmarkStart w:id="0" w:name="_GoBack"/>
            <w:bookmarkEnd w:id="0"/>
            <w:r>
              <w:t>- MOUNT CARMEL COLLEGE, AUTONOMOUS</w:t>
            </w:r>
          </w:p>
          <w:p w14:paraId="0BDC6909" w14:textId="3EA5566B" w:rsidR="00B821FA" w:rsidRPr="00B821FA" w:rsidRDefault="00B821FA" w:rsidP="00B821FA">
            <w:r>
              <w:t>Dec 2024 – 2026 – 6.86 sgpa (first semester)</w:t>
            </w:r>
          </w:p>
          <w:p w14:paraId="521C3A96" w14:textId="06887DE2" w:rsidR="006C65D7" w:rsidRPr="00065F4D" w:rsidRDefault="006C65D7" w:rsidP="00065F4D">
            <w:pPr>
              <w:pStyle w:val="Heading2"/>
            </w:pPr>
            <w:r w:rsidRPr="0008382E">
              <w:t xml:space="preserve">Bachelor of Commerce, Accounting and Finance, </w:t>
            </w:r>
            <w:r>
              <w:t>BMS</w:t>
            </w:r>
            <w:r w:rsidR="00597E6A">
              <w:t xml:space="preserve"> college of commerce and management </w:t>
            </w:r>
          </w:p>
          <w:p w14:paraId="20005FF7" w14:textId="7BF5248F" w:rsidR="006C65D7" w:rsidRPr="0008382E" w:rsidRDefault="00597E6A" w:rsidP="00065F4D">
            <w:pPr>
              <w:pStyle w:val="Heading4"/>
            </w:pPr>
            <w:r>
              <w:t xml:space="preserve">Oct 2021 – July 2024 – 8.83cgpa </w:t>
            </w:r>
          </w:p>
          <w:p w14:paraId="496E478B" w14:textId="127410E9" w:rsidR="006C65D7" w:rsidRDefault="00597E6A" w:rsidP="00065F4D">
            <w:pPr>
              <w:pStyle w:val="Heading2"/>
            </w:pPr>
            <w:r>
              <w:t xml:space="preserve">class 12(puc) - sri kumaran childrens home composite pu college </w:t>
            </w:r>
          </w:p>
          <w:p w14:paraId="26BB7DE8" w14:textId="7E1EAF9F" w:rsidR="006C65D7" w:rsidRDefault="00597E6A" w:rsidP="00065F4D">
            <w:pPr>
              <w:pStyle w:val="Heading4"/>
            </w:pPr>
            <w:r>
              <w:t>July 2021-BASC’s- 84.8%</w:t>
            </w:r>
          </w:p>
          <w:p w14:paraId="09B97684" w14:textId="77777777" w:rsidR="00597E6A" w:rsidRDefault="00597E6A" w:rsidP="00597E6A"/>
          <w:p w14:paraId="01DA0207" w14:textId="018288E6" w:rsidR="006C65D7" w:rsidRDefault="00597E6A" w:rsidP="00B6655C">
            <w:r w:rsidRPr="00B6655C">
              <w:rPr>
                <w:b/>
              </w:rPr>
              <w:t>CLASS 10(SSLC)- SSM PUBLIC SCHOOL</w:t>
            </w:r>
            <w:r>
              <w:t xml:space="preserve"> – 86.72%</w:t>
            </w:r>
          </w:p>
          <w:p w14:paraId="238C8ABB" w14:textId="77777777" w:rsidR="006C65D7" w:rsidRDefault="006C65D7" w:rsidP="00065F4D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6C65D7" w14:paraId="4D2CEF7E" w14:textId="77777777" w:rsidTr="00B6655C">
        <w:trPr>
          <w:trHeight w:val="159"/>
        </w:trPr>
        <w:tc>
          <w:tcPr>
            <w:tcW w:w="10010" w:type="dxa"/>
            <w:gridSpan w:val="3"/>
            <w:tcBorders>
              <w:top w:val="single" w:sz="24" w:space="0" w:color="ACA8AA" w:themeColor="accent4"/>
            </w:tcBorders>
          </w:tcPr>
          <w:p w14:paraId="5B278414" w14:textId="07CA9535" w:rsidR="006C65D7" w:rsidRDefault="006C65D7" w:rsidP="00065F4D">
            <w:pPr>
              <w:pStyle w:val="Heading1"/>
            </w:pPr>
            <w:r>
              <w:t>Languages</w:t>
            </w:r>
            <w:r w:rsidR="00B6655C">
              <w:t xml:space="preserve"> KNOWN</w:t>
            </w:r>
          </w:p>
          <w:p w14:paraId="03F95CB1" w14:textId="77777777" w:rsidR="006C65D7" w:rsidRDefault="006C65D7" w:rsidP="00065F4D"/>
          <w:p w14:paraId="24041F2E" w14:textId="5D1A0A23" w:rsidR="006C65D7" w:rsidRPr="006C65D7" w:rsidRDefault="00B6655C" w:rsidP="00065F4D">
            <w:r>
              <w:t xml:space="preserve">Kannada, English, Hindi, Telugu </w:t>
            </w:r>
          </w:p>
        </w:tc>
      </w:tr>
      <w:tr w:rsidR="006C65D7" w:rsidRPr="00A30F99" w14:paraId="24643EB6" w14:textId="77777777" w:rsidTr="00B6655C">
        <w:trPr>
          <w:trHeight w:val="159"/>
        </w:trPr>
        <w:tc>
          <w:tcPr>
            <w:tcW w:w="10010" w:type="dxa"/>
            <w:gridSpan w:val="3"/>
            <w:tcBorders>
              <w:top w:val="single" w:sz="24" w:space="0" w:color="ACA8AA" w:themeColor="accent4"/>
            </w:tcBorders>
          </w:tcPr>
          <w:p w14:paraId="26649F06" w14:textId="2C850375" w:rsidR="006C65D7" w:rsidRDefault="00B6655C" w:rsidP="00B6655C">
            <w:pPr>
              <w:pStyle w:val="Heading1"/>
            </w:pPr>
            <w:r>
              <w:t xml:space="preserve">areas of interest </w:t>
            </w:r>
          </w:p>
          <w:p w14:paraId="2B606810" w14:textId="77777777" w:rsidR="00B6655C" w:rsidRDefault="00B6655C" w:rsidP="00B6655C">
            <w:pPr>
              <w:pStyle w:val="ListParagraph"/>
              <w:numPr>
                <w:ilvl w:val="0"/>
                <w:numId w:val="7"/>
              </w:numPr>
            </w:pPr>
            <w:r>
              <w:t xml:space="preserve">Stock market </w:t>
            </w:r>
          </w:p>
          <w:p w14:paraId="3C416F0E" w14:textId="77777777" w:rsidR="00B6655C" w:rsidRDefault="00B6655C" w:rsidP="00B6655C">
            <w:pPr>
              <w:pStyle w:val="ListParagraph"/>
              <w:numPr>
                <w:ilvl w:val="0"/>
                <w:numId w:val="7"/>
              </w:numPr>
            </w:pPr>
            <w:r>
              <w:t xml:space="preserve">Philosophy </w:t>
            </w:r>
          </w:p>
          <w:p w14:paraId="4BA529BA" w14:textId="77777777" w:rsidR="00B6655C" w:rsidRDefault="00B6655C" w:rsidP="00B6655C">
            <w:pPr>
              <w:pStyle w:val="ListParagraph"/>
              <w:numPr>
                <w:ilvl w:val="0"/>
                <w:numId w:val="7"/>
              </w:numPr>
            </w:pPr>
            <w:r>
              <w:t xml:space="preserve">Mythology </w:t>
            </w:r>
          </w:p>
          <w:p w14:paraId="69F984B0" w14:textId="3805A3F5" w:rsidR="00B6655C" w:rsidRPr="00B6655C" w:rsidRDefault="00B6655C" w:rsidP="00B6655C">
            <w:pPr>
              <w:pStyle w:val="ListParagraph"/>
              <w:numPr>
                <w:ilvl w:val="0"/>
                <w:numId w:val="7"/>
              </w:numPr>
            </w:pPr>
            <w:r>
              <w:t xml:space="preserve">MS office </w:t>
            </w:r>
          </w:p>
        </w:tc>
      </w:tr>
      <w:tr w:rsidR="006C65D7" w:rsidRPr="00CE3B09" w14:paraId="469F005A" w14:textId="77777777" w:rsidTr="00B6655C">
        <w:trPr>
          <w:trHeight w:val="302"/>
        </w:trPr>
        <w:tc>
          <w:tcPr>
            <w:tcW w:w="5965" w:type="dxa"/>
            <w:tcBorders>
              <w:bottom w:val="single" w:sz="24" w:space="0" w:color="ACA8AA" w:themeColor="accent4"/>
            </w:tcBorders>
          </w:tcPr>
          <w:p w14:paraId="48496650" w14:textId="2E71660E" w:rsidR="00B6655C" w:rsidRDefault="00B6655C" w:rsidP="00B6655C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4045" w:type="dxa"/>
            <w:gridSpan w:val="2"/>
            <w:tcBorders>
              <w:bottom w:val="single" w:sz="24" w:space="0" w:color="ACA8AA" w:themeColor="accent4"/>
            </w:tcBorders>
          </w:tcPr>
          <w:p w14:paraId="2381D397" w14:textId="111A51F7" w:rsidR="006C65D7" w:rsidRPr="00CE3B09" w:rsidRDefault="006C65D7" w:rsidP="00B6655C">
            <w:pPr>
              <w:pStyle w:val="ListBullet"/>
              <w:numPr>
                <w:ilvl w:val="0"/>
                <w:numId w:val="0"/>
              </w:numPr>
            </w:pPr>
          </w:p>
        </w:tc>
      </w:tr>
      <w:tr w:rsidR="006C65D7" w14:paraId="35A11EF8" w14:textId="77777777" w:rsidTr="00B6655C">
        <w:trPr>
          <w:trHeight w:val="3036"/>
        </w:trPr>
        <w:tc>
          <w:tcPr>
            <w:tcW w:w="10010" w:type="dxa"/>
            <w:gridSpan w:val="3"/>
            <w:tcBorders>
              <w:top w:val="single" w:sz="24" w:space="0" w:color="ACA8AA" w:themeColor="accent4"/>
              <w:bottom w:val="single" w:sz="24" w:space="0" w:color="ACA8AA" w:themeColor="accent4"/>
            </w:tcBorders>
          </w:tcPr>
          <w:p w14:paraId="7BD49C81" w14:textId="42269AB2" w:rsidR="00065F4D" w:rsidRDefault="00EA49BC" w:rsidP="00B6655C">
            <w:pPr>
              <w:pStyle w:val="Heading1"/>
            </w:pPr>
            <w:r>
              <w:lastRenderedPageBreak/>
              <w:t xml:space="preserve">Hobbies </w:t>
            </w:r>
          </w:p>
          <w:p w14:paraId="0C6AE5CE" w14:textId="2DD0ADFC" w:rsidR="00EA49BC" w:rsidRDefault="00EA49BC" w:rsidP="00EA49BC">
            <w:pPr>
              <w:pStyle w:val="ListParagraph"/>
              <w:numPr>
                <w:ilvl w:val="0"/>
                <w:numId w:val="8"/>
              </w:numPr>
            </w:pPr>
            <w:r>
              <w:t xml:space="preserve">Reading fiction and non-fiction books </w:t>
            </w:r>
          </w:p>
          <w:p w14:paraId="701DCBF6" w14:textId="77777777" w:rsidR="00EA49BC" w:rsidRDefault="00EA49BC" w:rsidP="00EA49BC">
            <w:pPr>
              <w:pStyle w:val="ListParagraph"/>
              <w:numPr>
                <w:ilvl w:val="0"/>
                <w:numId w:val="8"/>
              </w:numPr>
            </w:pPr>
            <w:r>
              <w:t xml:space="preserve">Playing cricket </w:t>
            </w:r>
          </w:p>
          <w:p w14:paraId="375C2C9E" w14:textId="39AF592A" w:rsidR="00EA49BC" w:rsidRPr="00EA49BC" w:rsidRDefault="00EA49BC" w:rsidP="00EA49BC">
            <w:pPr>
              <w:pStyle w:val="ListParagraph"/>
              <w:numPr>
                <w:ilvl w:val="0"/>
                <w:numId w:val="8"/>
              </w:numPr>
            </w:pPr>
            <w:r>
              <w:t xml:space="preserve">Listening to music </w:t>
            </w:r>
          </w:p>
        </w:tc>
      </w:tr>
    </w:tbl>
    <w:p w14:paraId="7A8659D8" w14:textId="77777777" w:rsidR="00643E15" w:rsidRPr="00643E15" w:rsidRDefault="00643E15" w:rsidP="008B4069">
      <w:pPr>
        <w:pStyle w:val="ListBullet"/>
        <w:numPr>
          <w:ilvl w:val="0"/>
          <w:numId w:val="0"/>
        </w:numPr>
      </w:pPr>
    </w:p>
    <w:sectPr w:rsidR="00643E15" w:rsidRPr="00643E15" w:rsidSect="001B6B01">
      <w:type w:val="continuous"/>
      <w:pgSz w:w="12240" w:h="15840"/>
      <w:pgMar w:top="992" w:right="1077" w:bottom="567" w:left="107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D28F94" w14:textId="77777777" w:rsidR="008C0C48" w:rsidRDefault="008C0C48" w:rsidP="001D4099">
      <w:pPr>
        <w:spacing w:line="240" w:lineRule="auto"/>
      </w:pPr>
      <w:r>
        <w:separator/>
      </w:r>
    </w:p>
  </w:endnote>
  <w:endnote w:type="continuationSeparator" w:id="0">
    <w:p w14:paraId="7B55D2C9" w14:textId="77777777" w:rsidR="008C0C48" w:rsidRDefault="008C0C48" w:rsidP="001D40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C591432" w14:textId="77777777" w:rsidR="008C0C48" w:rsidRDefault="008C0C48" w:rsidP="001D4099">
      <w:pPr>
        <w:spacing w:line="240" w:lineRule="auto"/>
      </w:pPr>
      <w:r>
        <w:separator/>
      </w:r>
    </w:p>
  </w:footnote>
  <w:footnote w:type="continuationSeparator" w:id="0">
    <w:p w14:paraId="166F7879" w14:textId="77777777" w:rsidR="008C0C48" w:rsidRDefault="008C0C48" w:rsidP="001D409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4B7086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E7320A"/>
    <w:multiLevelType w:val="hybridMultilevel"/>
    <w:tmpl w:val="AA6C7C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FD4007"/>
    <w:multiLevelType w:val="multilevel"/>
    <w:tmpl w:val="79F4F232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925D34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925D34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3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6570D33"/>
    <w:multiLevelType w:val="hybridMultilevel"/>
    <w:tmpl w:val="4D260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02715E"/>
    <w:multiLevelType w:val="hybridMultilevel"/>
    <w:tmpl w:val="78D0216C"/>
    <w:lvl w:ilvl="0" w:tplc="031A50F6">
      <w:start w:val="313"/>
      <w:numFmt w:val="bullet"/>
      <w:lvlText w:val="-"/>
      <w:lvlJc w:val="left"/>
      <w:pPr>
        <w:ind w:left="720" w:hanging="360"/>
      </w:pPr>
      <w:rPr>
        <w:rFonts w:ascii="Gill Sans MT" w:eastAsiaTheme="minorHAnsi" w:hAnsi="Gill Sans MT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9A6AAC"/>
    <w:multiLevelType w:val="hybridMultilevel"/>
    <w:tmpl w:val="40821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0"/>
  </w:num>
  <w:num w:numId="5">
    <w:abstractNumId w:val="5"/>
  </w:num>
  <w:num w:numId="6">
    <w:abstractNumId w:val="4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removePersonalInformation/>
  <w:removeDateAndTime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A83"/>
    <w:rsid w:val="000524A9"/>
    <w:rsid w:val="00065F4D"/>
    <w:rsid w:val="000728A9"/>
    <w:rsid w:val="000761F2"/>
    <w:rsid w:val="0008382E"/>
    <w:rsid w:val="000930DE"/>
    <w:rsid w:val="000E1FE9"/>
    <w:rsid w:val="00120110"/>
    <w:rsid w:val="00180710"/>
    <w:rsid w:val="001B6B01"/>
    <w:rsid w:val="001D4099"/>
    <w:rsid w:val="001D7755"/>
    <w:rsid w:val="002203E2"/>
    <w:rsid w:val="00222532"/>
    <w:rsid w:val="00285F5A"/>
    <w:rsid w:val="002C06D6"/>
    <w:rsid w:val="0030456C"/>
    <w:rsid w:val="00382EA8"/>
    <w:rsid w:val="003D135F"/>
    <w:rsid w:val="003F1B98"/>
    <w:rsid w:val="00421E84"/>
    <w:rsid w:val="004303D4"/>
    <w:rsid w:val="004D2889"/>
    <w:rsid w:val="004D4E50"/>
    <w:rsid w:val="00510684"/>
    <w:rsid w:val="005937B7"/>
    <w:rsid w:val="00597E6A"/>
    <w:rsid w:val="005F56A3"/>
    <w:rsid w:val="00615397"/>
    <w:rsid w:val="00643E15"/>
    <w:rsid w:val="00684A83"/>
    <w:rsid w:val="006C65D7"/>
    <w:rsid w:val="006D15E3"/>
    <w:rsid w:val="006F747B"/>
    <w:rsid w:val="00780B8E"/>
    <w:rsid w:val="007A6961"/>
    <w:rsid w:val="007E2006"/>
    <w:rsid w:val="00823601"/>
    <w:rsid w:val="00867C58"/>
    <w:rsid w:val="00886679"/>
    <w:rsid w:val="008B4069"/>
    <w:rsid w:val="008C0C48"/>
    <w:rsid w:val="008D169E"/>
    <w:rsid w:val="009C25B7"/>
    <w:rsid w:val="009D1FF3"/>
    <w:rsid w:val="00A30F99"/>
    <w:rsid w:val="00A40DEC"/>
    <w:rsid w:val="00A66AFF"/>
    <w:rsid w:val="00AD79E9"/>
    <w:rsid w:val="00B6655C"/>
    <w:rsid w:val="00B821FA"/>
    <w:rsid w:val="00B877AA"/>
    <w:rsid w:val="00BD00CC"/>
    <w:rsid w:val="00C35EF0"/>
    <w:rsid w:val="00C44C24"/>
    <w:rsid w:val="00CC0FFE"/>
    <w:rsid w:val="00CE3B09"/>
    <w:rsid w:val="00CF1360"/>
    <w:rsid w:val="00D86211"/>
    <w:rsid w:val="00D92978"/>
    <w:rsid w:val="00EA49BC"/>
    <w:rsid w:val="00EA604D"/>
    <w:rsid w:val="00F255EB"/>
    <w:rsid w:val="00F42731"/>
    <w:rsid w:val="00F62BAE"/>
    <w:rsid w:val="00F92CA8"/>
    <w:rsid w:val="00FA3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7F67E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135F"/>
    <w:pPr>
      <w:spacing w:line="240" w:lineRule="exact"/>
    </w:pPr>
    <w:rPr>
      <w:color w:val="404040" w:themeColor="text1" w:themeTint="BF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0F99"/>
    <w:pPr>
      <w:keepNext/>
      <w:keepLines/>
      <w:spacing w:line="240" w:lineRule="auto"/>
      <w:outlineLvl w:val="0"/>
    </w:pPr>
    <w:rPr>
      <w:rFonts w:asciiTheme="majorHAnsi" w:eastAsiaTheme="majorEastAsia" w:hAnsiTheme="majorHAnsi" w:cs="Times New Roman (Headings CS)"/>
      <w:caps/>
      <w:color w:val="575355" w:themeColor="accent4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A30F99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="Times New Roman (Headings CS)"/>
      <w:b/>
      <w:cap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A30F99"/>
    <w:pPr>
      <w:spacing w:after="80" w:line="240" w:lineRule="auto"/>
      <w:outlineLvl w:val="2"/>
    </w:pPr>
    <w:rPr>
      <w:rFonts w:asciiTheme="majorHAnsi" w:hAnsiTheme="majorHAnsi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qFormat/>
    <w:rsid w:val="00A30F99"/>
    <w:pPr>
      <w:spacing w:after="120" w:line="240" w:lineRule="auto"/>
      <w:outlineLvl w:val="3"/>
    </w:pPr>
    <w:rPr>
      <w:rFonts w:asciiTheme="majorHAnsi" w:hAnsiTheme="majorHAns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AD79E9"/>
    <w:pPr>
      <w:spacing w:line="192" w:lineRule="auto"/>
      <w:contextualSpacing/>
    </w:pPr>
    <w:rPr>
      <w:rFonts w:asciiTheme="majorHAnsi" w:eastAsiaTheme="majorEastAsia" w:hAnsiTheme="majorHAnsi" w:cs="Times New Roman (Headings CS)"/>
      <w:caps/>
      <w:color w:val="575355" w:themeColor="accent4" w:themeShade="80"/>
      <w:spacing w:val="6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AD79E9"/>
    <w:rPr>
      <w:rFonts w:asciiTheme="majorHAnsi" w:eastAsiaTheme="majorEastAsia" w:hAnsiTheme="majorHAnsi" w:cs="Times New Roman (Headings CS)"/>
      <w:caps/>
      <w:color w:val="575355" w:themeColor="accent4" w:themeShade="80"/>
      <w:spacing w:val="60"/>
      <w:kern w:val="28"/>
      <w:sz w:val="72"/>
      <w:szCs w:val="56"/>
    </w:rPr>
  </w:style>
  <w:style w:type="paragraph" w:customStyle="1" w:styleId="ContactInfo">
    <w:name w:val="Contact Info"/>
    <w:basedOn w:val="Normal"/>
    <w:uiPriority w:val="99"/>
    <w:qFormat/>
    <w:rsid w:val="003F1B98"/>
    <w:pPr>
      <w:spacing w:after="120" w:line="240" w:lineRule="auto"/>
      <w:jc w:val="right"/>
    </w:pPr>
    <w:rPr>
      <w:rFonts w:cs="Times New Roman (Body CS)"/>
      <w:color w:val="000000" w:themeColor="text1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A30F99"/>
    <w:rPr>
      <w:rFonts w:asciiTheme="majorHAnsi" w:eastAsiaTheme="majorEastAsia" w:hAnsiTheme="majorHAnsi" w:cs="Times New Roman (Headings CS)"/>
      <w:caps/>
      <w:color w:val="575355" w:themeColor="accent4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D79E9"/>
    <w:rPr>
      <w:rFonts w:asciiTheme="majorHAnsi" w:eastAsiaTheme="majorEastAsia" w:hAnsiTheme="majorHAnsi" w:cs="Times New Roman (Headings CS)"/>
      <w:b/>
      <w:caps/>
      <w:color w:val="000000" w:themeColor="text1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D79E9"/>
    <w:rPr>
      <w:rFonts w:asciiTheme="majorHAnsi" w:hAnsiTheme="majorHAnsi"/>
      <w:color w:val="000000" w:themeColor="text1"/>
      <w:sz w:val="20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AD79E9"/>
    <w:rPr>
      <w:rFonts w:asciiTheme="majorHAnsi" w:hAnsiTheme="majorHAnsi"/>
      <w:color w:val="595959" w:themeColor="text1" w:themeTint="A6"/>
      <w:sz w:val="20"/>
      <w:szCs w:val="22"/>
    </w:rPr>
  </w:style>
  <w:style w:type="table" w:styleId="TableGrid">
    <w:name w:val="Table Grid"/>
    <w:basedOn w:val="TableNormal"/>
    <w:uiPriority w:val="39"/>
    <w:rsid w:val="00F92CA8"/>
    <w:pPr>
      <w:contextualSpacing/>
    </w:pPr>
    <w:rPr>
      <w:color w:val="595959" w:themeColor="text1" w:themeTint="A6"/>
      <w:sz w:val="22"/>
      <w:szCs w:val="22"/>
    </w:rPr>
    <w:tblPr>
      <w:tblBorders>
        <w:bottom w:val="single" w:sz="24" w:space="0" w:color="ACA8AA" w:themeColor="accent4"/>
        <w:insideH w:val="single" w:sz="24" w:space="0" w:color="ACA8AA" w:themeColor="accent4"/>
      </w:tblBorders>
    </w:tblPr>
    <w:tcPr>
      <w:tcMar>
        <w:top w:w="216" w:type="dxa"/>
        <w:left w:w="0" w:type="dxa"/>
        <w:bottom w:w="216" w:type="dxa"/>
        <w:right w:w="0" w:type="dxa"/>
      </w:tcMar>
    </w:tcPr>
    <w:tblStylePr w:type="firstRow">
      <w:rPr>
        <w:rFonts w:ascii="Gill Sans MT" w:hAnsi="Gill Sans MT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vAlign w:val="bottom"/>
      </w:tcPr>
    </w:tblStylePr>
  </w:style>
  <w:style w:type="character" w:styleId="SubtleReference">
    <w:name w:val="Subtle Reference"/>
    <w:aliases w:val="Company &amp; Location"/>
    <w:basedOn w:val="DefaultParagraphFont"/>
    <w:uiPriority w:val="99"/>
    <w:rsid w:val="00CE3B09"/>
    <w:rPr>
      <w:rFonts w:ascii="Gill Sans MT" w:hAnsi="Gill Sans MT"/>
      <w:b w:val="0"/>
      <w:i w:val="0"/>
      <w:caps/>
      <w:smallCaps w:val="0"/>
      <w:vanish w:val="0"/>
      <w:color w:val="000000" w:themeColor="text1"/>
      <w:spacing w:val="10"/>
      <w:sz w:val="20"/>
    </w:rPr>
  </w:style>
  <w:style w:type="character" w:styleId="Hyperlink">
    <w:name w:val="Hyperlink"/>
    <w:basedOn w:val="DefaultParagraphFont"/>
    <w:uiPriority w:val="99"/>
    <w:semiHidden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qFormat/>
    <w:rsid w:val="00823601"/>
    <w:pPr>
      <w:numPr>
        <w:numId w:val="1"/>
      </w:numPr>
      <w:spacing w:line="240" w:lineRule="auto"/>
    </w:pPr>
  </w:style>
  <w:style w:type="character" w:styleId="PlaceholderText">
    <w:name w:val="Placeholder Text"/>
    <w:basedOn w:val="DefaultParagraphFont"/>
    <w:uiPriority w:val="99"/>
    <w:semiHidden/>
    <w:rsid w:val="00AD79E9"/>
    <w:rPr>
      <w:color w:val="808080"/>
    </w:rPr>
  </w:style>
  <w:style w:type="paragraph" w:styleId="ListParagraph">
    <w:name w:val="List Paragraph"/>
    <w:basedOn w:val="Normal"/>
    <w:uiPriority w:val="34"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2"/>
      </w:numPr>
    </w:pPr>
  </w:style>
  <w:style w:type="numbering" w:customStyle="1" w:styleId="CurrentList2">
    <w:name w:val="Current List2"/>
    <w:uiPriority w:val="99"/>
    <w:rsid w:val="005937B7"/>
    <w:pPr>
      <w:numPr>
        <w:numId w:val="3"/>
      </w:numPr>
    </w:pPr>
  </w:style>
  <w:style w:type="paragraph" w:styleId="Header">
    <w:name w:val="header"/>
    <w:basedOn w:val="Normal"/>
    <w:link w:val="HeaderChar"/>
    <w:uiPriority w:val="99"/>
    <w:semiHidden/>
    <w:rsid w:val="001D409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D79E9"/>
    <w:rPr>
      <w:rFonts w:ascii="Gill Sans MT" w:hAnsi="Gill Sans MT"/>
      <w:color w:val="404040" w:themeColor="text1" w:themeTint="BF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1D4099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D79E9"/>
    <w:rPr>
      <w:rFonts w:ascii="Gill Sans MT" w:hAnsi="Gill Sans MT"/>
      <w:color w:val="404040" w:themeColor="text1" w:themeTint="BF"/>
      <w:sz w:val="20"/>
      <w:szCs w:val="22"/>
    </w:rPr>
  </w:style>
  <w:style w:type="paragraph" w:styleId="Subtitle">
    <w:name w:val="Subtitle"/>
    <w:basedOn w:val="Normal"/>
    <w:next w:val="Normal"/>
    <w:link w:val="SubtitleChar"/>
    <w:uiPriority w:val="11"/>
    <w:rsid w:val="00AD79E9"/>
    <w:pPr>
      <w:spacing w:line="192" w:lineRule="auto"/>
    </w:pPr>
    <w:rPr>
      <w:caps/>
      <w:color w:val="000000" w:themeColor="text1"/>
      <w:spacing w:val="60"/>
      <w:sz w:val="72"/>
    </w:rPr>
  </w:style>
  <w:style w:type="character" w:customStyle="1" w:styleId="SubtitleChar">
    <w:name w:val="Subtitle Char"/>
    <w:basedOn w:val="DefaultParagraphFont"/>
    <w:link w:val="Subtitle"/>
    <w:uiPriority w:val="11"/>
    <w:rsid w:val="00AD79E9"/>
    <w:rPr>
      <w:rFonts w:ascii="Gill Sans MT" w:hAnsi="Gill Sans MT"/>
      <w:caps/>
      <w:color w:val="000000" w:themeColor="text1"/>
      <w:spacing w:val="60"/>
      <w:sz w:val="72"/>
      <w:szCs w:val="2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84A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uruk\AppData\Roaming\Microsoft\Templates\Classic%20accounting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885AC9BF7D0B44EB80BE66983DC754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ED297C-96A7-4E86-B545-B6FDDA6C3BD6}"/>
      </w:docPartPr>
      <w:docPartBody>
        <w:p w:rsidR="00134159" w:rsidRDefault="00450BC6" w:rsidP="00450BC6">
          <w:pPr>
            <w:pStyle w:val="885AC9BF7D0B44EB80BE66983DC754A0"/>
          </w:pPr>
          <w:r w:rsidRPr="008D169E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BC6"/>
    <w:rsid w:val="00134159"/>
    <w:rsid w:val="00450BC6"/>
    <w:rsid w:val="006957D7"/>
    <w:rsid w:val="00801613"/>
    <w:rsid w:val="00843EC2"/>
    <w:rsid w:val="00E73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973BD054D6742B4BB9149FB107F417C">
    <w:name w:val="6973BD054D6742B4BB9149FB107F417C"/>
  </w:style>
  <w:style w:type="paragraph" w:customStyle="1" w:styleId="C86143AD50E242169B0580E167FF0E3A">
    <w:name w:val="C86143AD50E242169B0580E167FF0E3A"/>
  </w:style>
  <w:style w:type="paragraph" w:customStyle="1" w:styleId="44F21F80492F42B58AA5AC595FE09E2A">
    <w:name w:val="44F21F80492F42B58AA5AC595FE09E2A"/>
  </w:style>
  <w:style w:type="paragraph" w:customStyle="1" w:styleId="E9B427272B6644B6A12F1FDB409A9BF9">
    <w:name w:val="E9B427272B6644B6A12F1FDB409A9BF9"/>
  </w:style>
  <w:style w:type="paragraph" w:customStyle="1" w:styleId="18C8EC1A7A514DA289CABF119B7E8296">
    <w:name w:val="18C8EC1A7A514DA289CABF119B7E8296"/>
  </w:style>
  <w:style w:type="paragraph" w:customStyle="1" w:styleId="57C4EF8F4DBA4C68B57D5781200F90DA">
    <w:name w:val="57C4EF8F4DBA4C68B57D5781200F90DA"/>
  </w:style>
  <w:style w:type="paragraph" w:customStyle="1" w:styleId="5E81FA26DCC14302AF7D2DB5E89A3166">
    <w:name w:val="5E81FA26DCC14302AF7D2DB5E89A3166"/>
  </w:style>
  <w:style w:type="paragraph" w:customStyle="1" w:styleId="1FAF642D5185484C859B5581D85D7224">
    <w:name w:val="1FAF642D5185484C859B5581D85D7224"/>
  </w:style>
  <w:style w:type="paragraph" w:customStyle="1" w:styleId="1E1B5B333D18408AB1BBE4E75EAB6A46">
    <w:name w:val="1E1B5B333D18408AB1BBE4E75EAB6A46"/>
  </w:style>
  <w:style w:type="paragraph" w:customStyle="1" w:styleId="BBE943A89F904C7D95FB7B26E7D78223">
    <w:name w:val="BBE943A89F904C7D95FB7B26E7D78223"/>
  </w:style>
  <w:style w:type="paragraph" w:customStyle="1" w:styleId="35F07F32825D4DE9822535331710E3BA">
    <w:name w:val="35F07F32825D4DE9822535331710E3BA"/>
  </w:style>
  <w:style w:type="paragraph" w:customStyle="1" w:styleId="01DB00585CC8495290FB635907DB8B5A">
    <w:name w:val="01DB00585CC8495290FB635907DB8B5A"/>
  </w:style>
  <w:style w:type="paragraph" w:customStyle="1" w:styleId="1036B7E6AB0A4B46876046D241F8E54B">
    <w:name w:val="1036B7E6AB0A4B46876046D241F8E54B"/>
  </w:style>
  <w:style w:type="paragraph" w:customStyle="1" w:styleId="69A9FED58AD045D1BA7A58442F81F923">
    <w:name w:val="69A9FED58AD045D1BA7A58442F81F923"/>
  </w:style>
  <w:style w:type="paragraph" w:customStyle="1" w:styleId="FB0D49CADF1B4EB584583355A0F71858">
    <w:name w:val="FB0D49CADF1B4EB584583355A0F71858"/>
  </w:style>
  <w:style w:type="paragraph" w:customStyle="1" w:styleId="467C61903EBC43E0925345EDAA3F2E5F">
    <w:name w:val="467C61903EBC43E0925345EDAA3F2E5F"/>
  </w:style>
  <w:style w:type="paragraph" w:customStyle="1" w:styleId="ABCF69F5FEE44439B5E7E53B7C64BD7C">
    <w:name w:val="ABCF69F5FEE44439B5E7E53B7C64BD7C"/>
  </w:style>
  <w:style w:type="paragraph" w:customStyle="1" w:styleId="BF650ACC23564C99A735A0503C25C193">
    <w:name w:val="BF650ACC23564C99A735A0503C25C193"/>
  </w:style>
  <w:style w:type="paragraph" w:customStyle="1" w:styleId="142C2AE0E238482F979791727F331F50">
    <w:name w:val="142C2AE0E238482F979791727F331F50"/>
  </w:style>
  <w:style w:type="paragraph" w:customStyle="1" w:styleId="8183DBE78898465AB026E6E82A5517A9">
    <w:name w:val="8183DBE78898465AB026E6E82A5517A9"/>
  </w:style>
  <w:style w:type="paragraph" w:customStyle="1" w:styleId="50C54558E71F455C8E2F7E49A73B288C">
    <w:name w:val="50C54558E71F455C8E2F7E49A73B288C"/>
  </w:style>
  <w:style w:type="paragraph" w:customStyle="1" w:styleId="1B6A684AF1F04817935D2B8023F52E80">
    <w:name w:val="1B6A684AF1F04817935D2B8023F52E80"/>
  </w:style>
  <w:style w:type="paragraph" w:customStyle="1" w:styleId="D3B77A9B8E004BCCB502835AFFF6ED30">
    <w:name w:val="D3B77A9B8E004BCCB502835AFFF6ED30"/>
  </w:style>
  <w:style w:type="paragraph" w:customStyle="1" w:styleId="01163B0F61E34B0A940E0835DEF7958F">
    <w:name w:val="01163B0F61E34B0A940E0835DEF7958F"/>
  </w:style>
  <w:style w:type="paragraph" w:customStyle="1" w:styleId="E50A187DF7A4407B82DF18676D9144A4">
    <w:name w:val="E50A187DF7A4407B82DF18676D9144A4"/>
  </w:style>
  <w:style w:type="paragraph" w:customStyle="1" w:styleId="6BF08F0339554DC290A64DD7E299018E">
    <w:name w:val="6BF08F0339554DC290A64DD7E299018E"/>
  </w:style>
  <w:style w:type="paragraph" w:customStyle="1" w:styleId="8AD62C981E1E4C9F9B87EE04B3FEAC5F">
    <w:name w:val="8AD62C981E1E4C9F9B87EE04B3FEAC5F"/>
  </w:style>
  <w:style w:type="paragraph" w:customStyle="1" w:styleId="ED1C777562A64F8C8B4683C87848A5AB">
    <w:name w:val="ED1C777562A64F8C8B4683C87848A5AB"/>
  </w:style>
  <w:style w:type="paragraph" w:customStyle="1" w:styleId="2641CE08050145348FB15DC67637C122">
    <w:name w:val="2641CE08050145348FB15DC67637C122"/>
  </w:style>
  <w:style w:type="paragraph" w:customStyle="1" w:styleId="CD0C4C690FB74215AAB15F91BF1E6BFD">
    <w:name w:val="CD0C4C690FB74215AAB15F91BF1E6BFD"/>
  </w:style>
  <w:style w:type="paragraph" w:customStyle="1" w:styleId="D8D119815ED94605AC22B78EB772BAFE">
    <w:name w:val="D8D119815ED94605AC22B78EB772BAFE"/>
  </w:style>
  <w:style w:type="paragraph" w:customStyle="1" w:styleId="592F471765C140ED9E4FDB3C91F3FC9E">
    <w:name w:val="592F471765C140ED9E4FDB3C91F3FC9E"/>
  </w:style>
  <w:style w:type="paragraph" w:customStyle="1" w:styleId="34AD97F292BD434FAC20ABE881C1E4A1">
    <w:name w:val="34AD97F292BD434FAC20ABE881C1E4A1"/>
  </w:style>
  <w:style w:type="character" w:styleId="PlaceholderText">
    <w:name w:val="Placeholder Text"/>
    <w:basedOn w:val="DefaultParagraphFont"/>
    <w:uiPriority w:val="99"/>
    <w:semiHidden/>
    <w:rsid w:val="00450BC6"/>
    <w:rPr>
      <w:color w:val="808080"/>
    </w:rPr>
  </w:style>
  <w:style w:type="paragraph" w:customStyle="1" w:styleId="6C6D9DEDA5EA404BBBDA446C8570AA11">
    <w:name w:val="6C6D9DEDA5EA404BBBDA446C8570AA11"/>
  </w:style>
  <w:style w:type="paragraph" w:customStyle="1" w:styleId="9EFBF431865C41378BE39236FEFC6359">
    <w:name w:val="9EFBF431865C41378BE39236FEFC6359"/>
    <w:rsid w:val="00450BC6"/>
  </w:style>
  <w:style w:type="paragraph" w:customStyle="1" w:styleId="4DE561024A0741CB9F337D178C1D36BA">
    <w:name w:val="4DE561024A0741CB9F337D178C1D36BA"/>
    <w:rsid w:val="00450BC6"/>
  </w:style>
  <w:style w:type="paragraph" w:customStyle="1" w:styleId="70EC395B217D469AB3A1922078C49752">
    <w:name w:val="70EC395B217D469AB3A1922078C49752"/>
    <w:rsid w:val="00450BC6"/>
  </w:style>
  <w:style w:type="paragraph" w:customStyle="1" w:styleId="F3DAE19EE16D4ACD8256C696533C6F69">
    <w:name w:val="F3DAE19EE16D4ACD8256C696533C6F69"/>
    <w:rsid w:val="00450BC6"/>
  </w:style>
  <w:style w:type="paragraph" w:customStyle="1" w:styleId="29FE0CC653F44465AB1E285B177E8082">
    <w:name w:val="29FE0CC653F44465AB1E285B177E8082"/>
    <w:rsid w:val="00450BC6"/>
  </w:style>
  <w:style w:type="paragraph" w:customStyle="1" w:styleId="AC38C157EF10402B8DF870711F748BAB">
    <w:name w:val="AC38C157EF10402B8DF870711F748BAB"/>
    <w:rsid w:val="00450BC6"/>
  </w:style>
  <w:style w:type="paragraph" w:customStyle="1" w:styleId="91DBD0A2C235459C9D9CAD3E9725C372">
    <w:name w:val="91DBD0A2C235459C9D9CAD3E9725C372"/>
    <w:rsid w:val="00450BC6"/>
  </w:style>
  <w:style w:type="paragraph" w:customStyle="1" w:styleId="5BC9F7CC499040298B1A4BD6D5FDF370">
    <w:name w:val="5BC9F7CC499040298B1A4BD6D5FDF370"/>
    <w:rsid w:val="00450BC6"/>
  </w:style>
  <w:style w:type="paragraph" w:customStyle="1" w:styleId="297B6298962A401AA691ACBD1160C528">
    <w:name w:val="297B6298962A401AA691ACBD1160C528"/>
    <w:rsid w:val="00450BC6"/>
  </w:style>
  <w:style w:type="paragraph" w:customStyle="1" w:styleId="40AF322ED18249DBB42BAA26EC0D3D1E">
    <w:name w:val="40AF322ED18249DBB42BAA26EC0D3D1E"/>
    <w:rsid w:val="00450BC6"/>
  </w:style>
  <w:style w:type="paragraph" w:customStyle="1" w:styleId="88F78068435B4138BD047B777B925911">
    <w:name w:val="88F78068435B4138BD047B777B925911"/>
    <w:rsid w:val="00450BC6"/>
  </w:style>
  <w:style w:type="paragraph" w:customStyle="1" w:styleId="D77A4E6C6E544248A343D23C97BC87DB">
    <w:name w:val="D77A4E6C6E544248A343D23C97BC87DB"/>
    <w:rsid w:val="00450BC6"/>
  </w:style>
  <w:style w:type="paragraph" w:customStyle="1" w:styleId="C9022C5B9314491C8842F31C308296FF">
    <w:name w:val="C9022C5B9314491C8842F31C308296FF"/>
    <w:rsid w:val="00450BC6"/>
  </w:style>
  <w:style w:type="paragraph" w:customStyle="1" w:styleId="B50E70CB37F9402396F4577EEBAE1B4A">
    <w:name w:val="B50E70CB37F9402396F4577EEBAE1B4A"/>
    <w:rsid w:val="00450BC6"/>
  </w:style>
  <w:style w:type="paragraph" w:customStyle="1" w:styleId="47A5074315F64E9A8B261E22A63E8648">
    <w:name w:val="47A5074315F64E9A8B261E22A63E8648"/>
    <w:rsid w:val="00450BC6"/>
  </w:style>
  <w:style w:type="paragraph" w:customStyle="1" w:styleId="AE7167B292854976A15D5B76841A7BEE">
    <w:name w:val="AE7167B292854976A15D5B76841A7BEE"/>
    <w:rsid w:val="00450BC6"/>
  </w:style>
  <w:style w:type="paragraph" w:customStyle="1" w:styleId="4BA901BC752447B7BF9F8899C624390C">
    <w:name w:val="4BA901BC752447B7BF9F8899C624390C"/>
    <w:rsid w:val="00450BC6"/>
  </w:style>
  <w:style w:type="paragraph" w:customStyle="1" w:styleId="CA3E17B5CD2D4AA8A2DDF5877DC9CF2A">
    <w:name w:val="CA3E17B5CD2D4AA8A2DDF5877DC9CF2A"/>
    <w:rsid w:val="00450BC6"/>
  </w:style>
  <w:style w:type="paragraph" w:customStyle="1" w:styleId="964196CEF38D4A1194DF42F12FFC5689">
    <w:name w:val="964196CEF38D4A1194DF42F12FFC5689"/>
    <w:rsid w:val="00450BC6"/>
  </w:style>
  <w:style w:type="paragraph" w:customStyle="1" w:styleId="C8FAEB27E68C40FAAEB396021063C9BC">
    <w:name w:val="C8FAEB27E68C40FAAEB396021063C9BC"/>
    <w:rsid w:val="00450BC6"/>
  </w:style>
  <w:style w:type="paragraph" w:customStyle="1" w:styleId="1D2D01770A424803B6A53AD41469C8BC">
    <w:name w:val="1D2D01770A424803B6A53AD41469C8BC"/>
    <w:rsid w:val="00450BC6"/>
  </w:style>
  <w:style w:type="paragraph" w:customStyle="1" w:styleId="09DF296050F842369E639BC260506A39">
    <w:name w:val="09DF296050F842369E639BC260506A39"/>
    <w:rsid w:val="00450BC6"/>
  </w:style>
  <w:style w:type="paragraph" w:customStyle="1" w:styleId="E449ECB5EF724874AAEEAA6B3F3ED424">
    <w:name w:val="E449ECB5EF724874AAEEAA6B3F3ED424"/>
    <w:rsid w:val="00450BC6"/>
  </w:style>
  <w:style w:type="paragraph" w:customStyle="1" w:styleId="9799F75FCDAF4C58A939E7532793DA7D">
    <w:name w:val="9799F75FCDAF4C58A939E7532793DA7D"/>
    <w:rsid w:val="00450BC6"/>
  </w:style>
  <w:style w:type="paragraph" w:customStyle="1" w:styleId="53DF3486DB854AB09355EF6DF8CD0424">
    <w:name w:val="53DF3486DB854AB09355EF6DF8CD0424"/>
    <w:rsid w:val="00450BC6"/>
  </w:style>
  <w:style w:type="paragraph" w:customStyle="1" w:styleId="C4A1ED793E0C4D0A9C9E6B16A31EF8B5">
    <w:name w:val="C4A1ED793E0C4D0A9C9E6B16A31EF8B5"/>
    <w:rsid w:val="00450BC6"/>
  </w:style>
  <w:style w:type="paragraph" w:customStyle="1" w:styleId="193AB50CD41D444B9BBB44AF7E21DCB9">
    <w:name w:val="193AB50CD41D444B9BBB44AF7E21DCB9"/>
    <w:rsid w:val="00450BC6"/>
  </w:style>
  <w:style w:type="paragraph" w:customStyle="1" w:styleId="7491BA6B1D6F4952A47A0A92CBFD9E5F">
    <w:name w:val="7491BA6B1D6F4952A47A0A92CBFD9E5F"/>
    <w:rsid w:val="00450BC6"/>
  </w:style>
  <w:style w:type="paragraph" w:customStyle="1" w:styleId="365EF0D4C02D4093B717607BE68AF1B3">
    <w:name w:val="365EF0D4C02D4093B717607BE68AF1B3"/>
    <w:rsid w:val="00450BC6"/>
  </w:style>
  <w:style w:type="paragraph" w:customStyle="1" w:styleId="4691595F648E4139BCB44F2A220225BE">
    <w:name w:val="4691595F648E4139BCB44F2A220225BE"/>
    <w:rsid w:val="00450BC6"/>
  </w:style>
  <w:style w:type="paragraph" w:customStyle="1" w:styleId="B69D3ADE111B4ACF8ED7B89FE4CD6D00">
    <w:name w:val="B69D3ADE111B4ACF8ED7B89FE4CD6D00"/>
    <w:rsid w:val="00450BC6"/>
  </w:style>
  <w:style w:type="paragraph" w:customStyle="1" w:styleId="3C4342EBF7D8420295A551B52377DAE7">
    <w:name w:val="3C4342EBF7D8420295A551B52377DAE7"/>
    <w:rsid w:val="00450BC6"/>
  </w:style>
  <w:style w:type="paragraph" w:customStyle="1" w:styleId="588F93AD25904747B22238247B2CD2B1">
    <w:name w:val="588F93AD25904747B22238247B2CD2B1"/>
    <w:rsid w:val="00450BC6"/>
  </w:style>
  <w:style w:type="paragraph" w:customStyle="1" w:styleId="171D69C5B71C4FE89242B2BDD682DE90">
    <w:name w:val="171D69C5B71C4FE89242B2BDD682DE90"/>
    <w:rsid w:val="00450BC6"/>
  </w:style>
  <w:style w:type="paragraph" w:customStyle="1" w:styleId="885AC9BF7D0B44EB80BE66983DC754A0">
    <w:name w:val="885AC9BF7D0B44EB80BE66983DC754A0"/>
    <w:rsid w:val="00450BC6"/>
  </w:style>
  <w:style w:type="paragraph" w:customStyle="1" w:styleId="CC6D5D25A7154A5989258B509C0B3BD2">
    <w:name w:val="CC6D5D25A7154A5989258B509C0B3BD2"/>
    <w:rsid w:val="00450BC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Neutral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925D34"/>
      </a:accent1>
      <a:accent2>
        <a:srgbClr val="B7834C"/>
      </a:accent2>
      <a:accent3>
        <a:srgbClr val="BC987A"/>
      </a:accent3>
      <a:accent4>
        <a:srgbClr val="ACA8AA"/>
      </a:accent4>
      <a:accent5>
        <a:srgbClr val="D5A97A"/>
      </a:accent5>
      <a:accent6>
        <a:srgbClr val="F5DCC3"/>
      </a:accent6>
      <a:hlink>
        <a:srgbClr val="0563C1"/>
      </a:hlink>
      <a:folHlink>
        <a:srgbClr val="954F72"/>
      </a:folHlink>
    </a:clrScheme>
    <a:fontScheme name="Custom 76">
      <a:majorFont>
        <a:latin typeface="Gill Sans MT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2DE524-AC56-48EF-882D-3FDD18569BE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0F3A22EC-1F5D-486B-975E-D05DA5437A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5D051E-74B2-4F71-8CD0-B83BDE55FDD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1BC9C29-FED8-4190-BA27-976D98A1F0C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Classic accounting resume</Template>
  <TotalTime>0</TotalTime>
  <Pages>2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2025-05-10T17:12:00Z</dcterms:created>
  <dcterms:modified xsi:type="dcterms:W3CDTF">2025-08-11T09:49:00Z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