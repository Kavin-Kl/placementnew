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6C66" w14:textId="115A454C" w:rsidR="00E04EC3" w:rsidRPr="00A50793" w:rsidRDefault="00006585" w:rsidP="00006585">
      <w:pPr>
        <w:pStyle w:val="Title"/>
        <w:jc w:val="center"/>
        <w:rPr>
          <w:color w:val="000000" w:themeColor="text1"/>
          <w:sz w:val="72"/>
          <w:szCs w:val="72"/>
        </w:rPr>
      </w:pPr>
      <w:r w:rsidRPr="00A50793">
        <w:rPr>
          <w:color w:val="000000" w:themeColor="text1"/>
          <w:sz w:val="72"/>
          <w:szCs w:val="72"/>
        </w:rPr>
        <w:t>keerthana.s</w:t>
      </w:r>
    </w:p>
    <w:p w14:paraId="38DE957B" w14:textId="0ADFE51B" w:rsidR="00E04EC3" w:rsidRPr="00A50793" w:rsidRDefault="00006585" w:rsidP="00006585">
      <w:pPr>
        <w:pStyle w:val="Heading1"/>
        <w:jc w:val="center"/>
        <w:rPr>
          <w:color w:val="000000" w:themeColor="text1"/>
          <w:sz w:val="32"/>
          <w:szCs w:val="32"/>
        </w:rPr>
      </w:pPr>
      <w:r w:rsidRPr="00A50793">
        <w:rPr>
          <w:color w:val="000000" w:themeColor="text1"/>
          <w:sz w:val="32"/>
          <w:szCs w:val="32"/>
        </w:rPr>
        <w:t>Banglore   |   7019803266</w:t>
      </w:r>
      <w:r w:rsidR="00E04EC3" w:rsidRPr="00A50793">
        <w:rPr>
          <w:color w:val="000000" w:themeColor="text1"/>
          <w:sz w:val="32"/>
          <w:szCs w:val="32"/>
        </w:rPr>
        <w:t xml:space="preserve">  |   </w:t>
      </w:r>
      <w:r w:rsidRPr="00A50793">
        <w:rPr>
          <w:color w:val="000000" w:themeColor="text1"/>
          <w:sz w:val="32"/>
          <w:szCs w:val="32"/>
        </w:rPr>
        <w:t>ke1832005@gmail.com</w:t>
      </w:r>
    </w:p>
    <w:p w14:paraId="4E196B65" w14:textId="13335FBD" w:rsidR="00E04EC3" w:rsidRPr="00A50793" w:rsidRDefault="00006585" w:rsidP="00006585">
      <w:pPr>
        <w:pStyle w:val="Heading1"/>
        <w:jc w:val="center"/>
        <w:rPr>
          <w:color w:val="000000" w:themeColor="text1"/>
          <w:sz w:val="22"/>
          <w:szCs w:val="22"/>
        </w:rPr>
      </w:pPr>
      <w:r w:rsidRPr="00A50793">
        <w:rPr>
          <w:color w:val="000000" w:themeColor="text1"/>
          <w:sz w:val="22"/>
          <w:szCs w:val="22"/>
        </w:rPr>
        <w:t>Linkedin profile : https://www.linkedin.com/in/keerthana-s-381733371</w:t>
      </w:r>
      <w:r w:rsidR="00E04EC3" w:rsidRPr="00A50793">
        <w:rPr>
          <w:color w:val="000000" w:themeColor="text1"/>
          <w:sz w:val="22"/>
          <w:szCs w:val="22"/>
        </w:rPr>
        <w:t xml:space="preserve">   </w:t>
      </w:r>
    </w:p>
    <w:p w14:paraId="4039E81E" w14:textId="0D097D68" w:rsidR="00E04EC3" w:rsidRPr="00701A72" w:rsidRDefault="00BE4EED" w:rsidP="005951CD">
      <w:pPr>
        <w:pStyle w:val="Subtitle"/>
        <w:pBdr>
          <w:top w:val="single" w:sz="4" w:space="1" w:color="auto"/>
        </w:pBdr>
        <w:jc w:val="center"/>
        <w:rPr>
          <w:rFonts w:ascii="Arial Black" w:hAnsi="Arial Black"/>
          <w:b w:val="0"/>
          <w:color w:val="000000" w:themeColor="text1"/>
          <w:sz w:val="24"/>
          <w:szCs w:val="24"/>
          <w:u w:val="single"/>
        </w:rPr>
      </w:pPr>
      <w:r w:rsidRPr="00701A72">
        <w:rPr>
          <w:rFonts w:ascii="Arial Black" w:hAnsi="Arial Black"/>
          <w:b w:val="0"/>
          <w:bCs/>
          <w:color w:val="000000" w:themeColor="text1"/>
          <w:sz w:val="24"/>
          <w:szCs w:val="24"/>
          <w:u w:val="single"/>
        </w:rPr>
        <w:t>objectives</w:t>
      </w:r>
    </w:p>
    <w:p w14:paraId="088AAC5B" w14:textId="579C1DED" w:rsidR="0073141A" w:rsidRPr="00A97487" w:rsidRDefault="0073141A" w:rsidP="0073141A">
      <w:pPr>
        <w:rPr>
          <w:color w:val="000000" w:themeColor="text1"/>
          <w:sz w:val="8"/>
          <w:szCs w:val="10"/>
        </w:rPr>
      </w:pPr>
    </w:p>
    <w:p w14:paraId="038415A1" w14:textId="623CF8EB" w:rsidR="0073141A" w:rsidRPr="00A97487" w:rsidRDefault="00006585" w:rsidP="004B14B9">
      <w:pPr>
        <w:spacing w:line="276" w:lineRule="auto"/>
        <w:rPr>
          <w:color w:val="000000" w:themeColor="text1"/>
          <w:sz w:val="24"/>
          <w:szCs w:val="24"/>
        </w:rPr>
      </w:pPr>
      <w:r w:rsidRPr="00017BA7">
        <w:rPr>
          <w:color w:val="000000" w:themeColor="text1"/>
          <w:sz w:val="24"/>
          <w:szCs w:val="24"/>
        </w:rPr>
        <w:t>Motivated</w:t>
      </w:r>
      <w:r w:rsidR="00E04EC3" w:rsidRPr="00017BA7">
        <w:rPr>
          <w:color w:val="000000" w:themeColor="text1"/>
          <w:sz w:val="24"/>
          <w:szCs w:val="24"/>
        </w:rPr>
        <w:t xml:space="preserve"> </w:t>
      </w:r>
      <w:r w:rsidR="00673D63" w:rsidRPr="00017BA7">
        <w:rPr>
          <w:color w:val="000000" w:themeColor="text1"/>
          <w:sz w:val="24"/>
          <w:szCs w:val="24"/>
        </w:rPr>
        <w:t>and detail-oriented commerce student currently pursuing US CMA certification with a strong foundation in business operations , finance ,reporting ,performance management  ,data analysis and reporting. Eager to contribute to impact business projects and gain hands-on experience in operations through an internship opportunity</w:t>
      </w:r>
      <w:r w:rsidR="00673D63" w:rsidRPr="00A97487">
        <w:rPr>
          <w:color w:val="000000" w:themeColor="text1"/>
          <w:sz w:val="24"/>
          <w:szCs w:val="24"/>
        </w:rPr>
        <w:t>.</w:t>
      </w:r>
    </w:p>
    <w:p w14:paraId="601CD945" w14:textId="33838764" w:rsidR="0073141A" w:rsidRDefault="00D51DBB" w:rsidP="00961E52">
      <w:pPr>
        <w:pStyle w:val="Subtitle"/>
        <w:pBdr>
          <w:top w:val="single" w:sz="4" w:space="1" w:color="auto"/>
        </w:pBdr>
        <w:jc w:val="center"/>
        <w:rPr>
          <w:color w:val="000000" w:themeColor="text1"/>
        </w:rPr>
      </w:pPr>
      <w:sdt>
        <w:sdtPr>
          <w:rPr>
            <w:color w:val="000000" w:themeColor="text1"/>
          </w:rPr>
          <w:id w:val="-2054070331"/>
          <w:placeholder>
            <w:docPart w:val="041A51D4CE3840A0AE17F481CD5C4D8E"/>
          </w:placeholder>
          <w:temporary/>
          <w:showingPlcHdr/>
          <w15:appearance w15:val="hidden"/>
        </w:sdtPr>
        <w:sdtContent>
          <w:r w:rsidR="00E04EC3" w:rsidRPr="00D13BD2">
            <w:rPr>
              <w:rFonts w:ascii="Arial Black" w:hAnsi="Arial Black"/>
              <w:color w:val="000000" w:themeColor="text1"/>
              <w:sz w:val="24"/>
              <w:szCs w:val="24"/>
              <w:u w:val="single"/>
            </w:rPr>
            <w:t>Education</w:t>
          </w:r>
        </w:sdtContent>
      </w:sdt>
    </w:p>
    <w:p w14:paraId="29710C4C" w14:textId="77777777" w:rsidR="001E7EF7" w:rsidRPr="001E7EF7" w:rsidRDefault="001E7EF7" w:rsidP="001E7EF7"/>
    <w:p w14:paraId="5AE0CF91" w14:textId="69060D9B" w:rsidR="005A556E" w:rsidRPr="00A50793" w:rsidRDefault="005A556E" w:rsidP="00A50793">
      <w:pPr>
        <w:pStyle w:val="Heading2"/>
        <w:numPr>
          <w:ilvl w:val="0"/>
          <w:numId w:val="1"/>
        </w:numPr>
        <w:spacing w:line="276" w:lineRule="auto"/>
        <w:rPr>
          <w:color w:val="000000" w:themeColor="text1"/>
          <w:sz w:val="22"/>
          <w:szCs w:val="22"/>
        </w:rPr>
      </w:pPr>
      <w:r w:rsidRPr="00A50793">
        <w:rPr>
          <w:b w:val="0"/>
          <w:color w:val="000000" w:themeColor="text1"/>
          <w:sz w:val="22"/>
          <w:szCs w:val="22"/>
        </w:rPr>
        <w:t>Bachelor of commerce (strategic finance)  Mount carmel coll</w:t>
      </w:r>
      <w:r w:rsidR="004B14B9" w:rsidRPr="00A50793">
        <w:rPr>
          <w:b w:val="0"/>
          <w:color w:val="000000" w:themeColor="text1"/>
          <w:sz w:val="22"/>
          <w:szCs w:val="22"/>
        </w:rPr>
        <w:t xml:space="preserve">ege </w:t>
      </w:r>
      <w:r w:rsidRPr="00A50793">
        <w:rPr>
          <w:b w:val="0"/>
          <w:color w:val="000000" w:themeColor="text1"/>
          <w:sz w:val="22"/>
          <w:szCs w:val="22"/>
        </w:rPr>
        <w:t xml:space="preserve">                      2026</w:t>
      </w:r>
    </w:p>
    <w:p w14:paraId="4DC827C6" w14:textId="14E4C6B5" w:rsidR="00E04EC3" w:rsidRPr="00A50793" w:rsidRDefault="005A556E" w:rsidP="00A50793">
      <w:pPr>
        <w:pStyle w:val="Heading2"/>
        <w:numPr>
          <w:ilvl w:val="0"/>
          <w:numId w:val="1"/>
        </w:numPr>
        <w:spacing w:line="276" w:lineRule="auto"/>
        <w:rPr>
          <w:color w:val="000000" w:themeColor="text1"/>
          <w:sz w:val="22"/>
          <w:szCs w:val="22"/>
        </w:rPr>
      </w:pPr>
      <w:r w:rsidRPr="001E7EF7">
        <w:rPr>
          <w:color w:val="000000" w:themeColor="text1"/>
          <w:sz w:val="22"/>
          <w:szCs w:val="22"/>
        </w:rPr>
        <w:t>US CMA</w:t>
      </w:r>
      <w:r w:rsidRPr="00A50793">
        <w:rPr>
          <w:b w:val="0"/>
          <w:color w:val="000000" w:themeColor="text1"/>
          <w:sz w:val="22"/>
          <w:szCs w:val="22"/>
        </w:rPr>
        <w:t xml:space="preserve"> (Certified Management Accounting)preparing </w:t>
      </w:r>
      <w:r w:rsidR="004B14B9" w:rsidRPr="00A50793">
        <w:rPr>
          <w:color w:val="000000" w:themeColor="text1"/>
          <w:sz w:val="22"/>
          <w:szCs w:val="22"/>
        </w:rPr>
        <w:t xml:space="preserve">                                    </w:t>
      </w:r>
      <w:r w:rsidR="00865165" w:rsidRPr="00A50793">
        <w:rPr>
          <w:color w:val="000000" w:themeColor="text1"/>
          <w:sz w:val="22"/>
          <w:szCs w:val="22"/>
        </w:rPr>
        <w:t>(</w:t>
      </w:r>
      <w:r w:rsidR="00865165" w:rsidRPr="00A50793">
        <w:rPr>
          <w:b w:val="0"/>
          <w:color w:val="000000" w:themeColor="text1"/>
          <w:sz w:val="22"/>
          <w:szCs w:val="22"/>
        </w:rPr>
        <w:t>By 2027)</w:t>
      </w:r>
    </w:p>
    <w:p w14:paraId="3ED851DC" w14:textId="37C958DB" w:rsidR="005A556E" w:rsidRPr="00A50793" w:rsidRDefault="005A556E" w:rsidP="00A50793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22"/>
        </w:rPr>
      </w:pPr>
      <w:r w:rsidRPr="00A50793">
        <w:rPr>
          <w:color w:val="000000" w:themeColor="text1"/>
          <w:sz w:val="22"/>
        </w:rPr>
        <w:t>12</w:t>
      </w:r>
      <w:r w:rsidRPr="00A50793">
        <w:rPr>
          <w:color w:val="000000" w:themeColor="text1"/>
          <w:sz w:val="22"/>
          <w:vertAlign w:val="superscript"/>
        </w:rPr>
        <w:t>th</w:t>
      </w:r>
      <w:r w:rsidRPr="00A50793">
        <w:rPr>
          <w:color w:val="000000" w:themeColor="text1"/>
          <w:sz w:val="22"/>
        </w:rPr>
        <w:t xml:space="preserve"> grade/ 2</w:t>
      </w:r>
      <w:r w:rsidRPr="00A50793">
        <w:rPr>
          <w:color w:val="000000" w:themeColor="text1"/>
          <w:sz w:val="22"/>
          <w:vertAlign w:val="superscript"/>
        </w:rPr>
        <w:t>nd</w:t>
      </w:r>
      <w:r w:rsidRPr="00A50793">
        <w:rPr>
          <w:color w:val="000000" w:themeColor="text1"/>
          <w:sz w:val="22"/>
        </w:rPr>
        <w:t xml:space="preserve"> PUC   91%                      Mount carmel college      </w:t>
      </w:r>
      <w:r w:rsidR="004B14B9" w:rsidRPr="00A50793">
        <w:rPr>
          <w:color w:val="000000" w:themeColor="text1"/>
          <w:sz w:val="22"/>
        </w:rPr>
        <w:t xml:space="preserve">  </w:t>
      </w:r>
      <w:r w:rsidRPr="00A50793">
        <w:rPr>
          <w:color w:val="000000" w:themeColor="text1"/>
          <w:sz w:val="22"/>
        </w:rPr>
        <w:t xml:space="preserve">                   2023</w:t>
      </w:r>
    </w:p>
    <w:p w14:paraId="30A834C8" w14:textId="2D3B5F01" w:rsidR="00E04EC3" w:rsidRPr="00A50793" w:rsidRDefault="005A556E" w:rsidP="00A50793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22"/>
        </w:rPr>
      </w:pPr>
      <w:r w:rsidRPr="00A50793">
        <w:rPr>
          <w:color w:val="000000" w:themeColor="text1"/>
          <w:sz w:val="22"/>
        </w:rPr>
        <w:t>10</w:t>
      </w:r>
      <w:r w:rsidRPr="00A50793">
        <w:rPr>
          <w:color w:val="000000" w:themeColor="text1"/>
          <w:sz w:val="22"/>
          <w:vertAlign w:val="superscript"/>
        </w:rPr>
        <w:t>th</w:t>
      </w:r>
      <w:r w:rsidRPr="00A50793">
        <w:rPr>
          <w:color w:val="000000" w:themeColor="text1"/>
          <w:sz w:val="22"/>
        </w:rPr>
        <w:t xml:space="preserve"> grade / SSLC      92%                      Chinmaya Vidyalaya                            2021</w:t>
      </w:r>
    </w:p>
    <w:p w14:paraId="3FFDBBE4" w14:textId="078FBC59" w:rsidR="00E04EC3" w:rsidRPr="00D13BD2" w:rsidRDefault="00865165" w:rsidP="005951CD">
      <w:pPr>
        <w:pStyle w:val="Subtitle"/>
        <w:pBdr>
          <w:top w:val="single" w:sz="4" w:space="1" w:color="auto"/>
        </w:pBdr>
        <w:jc w:val="center"/>
        <w:rPr>
          <w:rFonts w:ascii="Arial Black" w:hAnsi="Arial Black"/>
          <w:color w:val="000000" w:themeColor="text1"/>
          <w:sz w:val="24"/>
          <w:szCs w:val="24"/>
          <w:u w:val="single"/>
        </w:rPr>
      </w:pPr>
      <w:r w:rsidRPr="00D13BD2">
        <w:rPr>
          <w:rFonts w:ascii="Arial Black" w:hAnsi="Arial Black"/>
          <w:color w:val="000000" w:themeColor="text1"/>
          <w:sz w:val="24"/>
          <w:szCs w:val="24"/>
          <w:u w:val="single"/>
        </w:rPr>
        <w:t>sliks and ability</w:t>
      </w:r>
    </w:p>
    <w:p w14:paraId="041DEE80" w14:textId="05D440C5" w:rsidR="0073141A" w:rsidRPr="00A97487" w:rsidRDefault="0073141A" w:rsidP="0073141A">
      <w:pPr>
        <w:rPr>
          <w:color w:val="000000" w:themeColor="text1"/>
          <w:sz w:val="8"/>
          <w:szCs w:val="10"/>
        </w:rPr>
      </w:pPr>
    </w:p>
    <w:p w14:paraId="0B5361B8" w14:textId="6D3322A0" w:rsidR="00E04EC3" w:rsidRPr="00A97487" w:rsidRDefault="00865165" w:rsidP="004B14B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Financial Analysis and reporting</w:t>
      </w:r>
    </w:p>
    <w:p w14:paraId="4FCFCD18" w14:textId="13F49767" w:rsidR="00865165" w:rsidRPr="00A97487" w:rsidRDefault="00865165" w:rsidP="004B14B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Analytical Thinking and data interpretation</w:t>
      </w:r>
    </w:p>
    <w:p w14:paraId="3D2C8496" w14:textId="65635C51" w:rsidR="00865165" w:rsidRPr="00A97487" w:rsidRDefault="00865165" w:rsidP="004B14B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Business research and modelling</w:t>
      </w:r>
    </w:p>
    <w:p w14:paraId="477C2FC4" w14:textId="1A1AF46C" w:rsidR="00865165" w:rsidRPr="00A97487" w:rsidRDefault="00865165" w:rsidP="004B14B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 xml:space="preserve">Microsoft Excel </w:t>
      </w:r>
    </w:p>
    <w:p w14:paraId="320F284E" w14:textId="45FF1BCC" w:rsidR="00865165" w:rsidRPr="00A97487" w:rsidRDefault="00865165" w:rsidP="004B14B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Ratio analysis and financial statements</w:t>
      </w:r>
    </w:p>
    <w:p w14:paraId="2E8F54FF" w14:textId="5F63A47D" w:rsidR="00E04EC3" w:rsidRPr="00961E52" w:rsidRDefault="00865165" w:rsidP="00961E52">
      <w:pPr>
        <w:pStyle w:val="Subtitle"/>
        <w:pBdr>
          <w:top w:val="single" w:sz="4" w:space="1" w:color="auto"/>
        </w:pBdr>
        <w:jc w:val="center"/>
        <w:rPr>
          <w:rFonts w:ascii="Arial Black" w:hAnsi="Arial Black"/>
          <w:color w:val="000000" w:themeColor="text1"/>
          <w:sz w:val="24"/>
          <w:szCs w:val="24"/>
          <w:u w:val="single"/>
        </w:rPr>
      </w:pPr>
      <w:r w:rsidRPr="00F86013">
        <w:rPr>
          <w:rFonts w:ascii="Arial Black" w:hAnsi="Arial Black"/>
          <w:color w:val="000000" w:themeColor="text1"/>
          <w:sz w:val="24"/>
          <w:szCs w:val="24"/>
          <w:u w:val="single"/>
        </w:rPr>
        <w:t>experienc</w:t>
      </w:r>
      <w:r>
        <w:rPr>
          <w:rFonts w:ascii="Arial Black" w:hAnsi="Arial Black"/>
          <w:color w:val="000000" w:themeColor="text1"/>
          <w:sz w:val="24"/>
          <w:szCs w:val="24"/>
          <w:u w:val="single"/>
        </w:rPr>
        <w:t>e</w:t>
      </w:r>
    </w:p>
    <w:p w14:paraId="1357FDD8" w14:textId="2F60A0A9" w:rsidR="00E04EC3" w:rsidRPr="00A97487" w:rsidRDefault="00865165" w:rsidP="004B14B9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Participated in many inter college and intra college commerce events</w:t>
      </w:r>
    </w:p>
    <w:p w14:paraId="6647BBEF" w14:textId="0B45711F" w:rsidR="004C64E0" w:rsidRPr="00A97487" w:rsidRDefault="00865165" w:rsidP="004B14B9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Core team member of Logistics commerce team</w:t>
      </w:r>
    </w:p>
    <w:p w14:paraId="7341B542" w14:textId="2E469B28" w:rsidR="004C64E0" w:rsidRPr="00A97487" w:rsidRDefault="004C64E0" w:rsidP="004B14B9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Maintained tracking and reporting for 300+ participants</w:t>
      </w:r>
    </w:p>
    <w:p w14:paraId="4F0DDE90" w14:textId="580B3ABB" w:rsidR="004C64E0" w:rsidRPr="00A97487" w:rsidRDefault="004C64E0" w:rsidP="004B14B9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Volunteer work in a NGO organization, Yuva Banglore project as a volunteer teacher</w:t>
      </w:r>
    </w:p>
    <w:p w14:paraId="1BB5C836" w14:textId="05A42627" w:rsidR="00E04EC3" w:rsidRPr="00961E52" w:rsidRDefault="004C64E0" w:rsidP="00961E52">
      <w:pPr>
        <w:pStyle w:val="Subtitle"/>
        <w:pBdr>
          <w:top w:val="single" w:sz="4" w:space="1" w:color="auto"/>
        </w:pBdr>
        <w:jc w:val="center"/>
        <w:rPr>
          <w:rFonts w:ascii="Arial Black" w:hAnsi="Arial Black"/>
          <w:color w:val="000000" w:themeColor="text1"/>
          <w:sz w:val="24"/>
          <w:szCs w:val="24"/>
          <w:u w:val="single"/>
        </w:rPr>
      </w:pPr>
      <w:r w:rsidRPr="00F86013">
        <w:rPr>
          <w:rFonts w:ascii="Arial Black" w:hAnsi="Arial Black"/>
          <w:color w:val="000000" w:themeColor="text1"/>
          <w:sz w:val="24"/>
          <w:szCs w:val="24"/>
          <w:u w:val="single"/>
        </w:rPr>
        <w:t>additional information</w:t>
      </w:r>
    </w:p>
    <w:p w14:paraId="1AC6BA85" w14:textId="7DAB70E7" w:rsidR="00157636" w:rsidRPr="00A97487" w:rsidRDefault="004C64E0" w:rsidP="004B14B9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LANGUAGES : English ,Hindi ,Kannada, Tamil ,Telugu</w:t>
      </w:r>
    </w:p>
    <w:p w14:paraId="572D4AA0" w14:textId="78D73F5B" w:rsidR="004C64E0" w:rsidRPr="00A97487" w:rsidRDefault="004C64E0" w:rsidP="004B14B9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AVAILABITY : Immediate</w:t>
      </w:r>
    </w:p>
    <w:p w14:paraId="32C1925D" w14:textId="0E32A95F" w:rsidR="004C64E0" w:rsidRPr="00A97487" w:rsidRDefault="004C64E0" w:rsidP="004B14B9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A97487">
        <w:rPr>
          <w:color w:val="000000" w:themeColor="text1"/>
          <w:sz w:val="24"/>
          <w:szCs w:val="24"/>
        </w:rPr>
        <w:t>INTEREST : Operations, strategic finance, Business Analytics</w:t>
      </w:r>
    </w:p>
    <w:sectPr w:rsidR="004C64E0" w:rsidRPr="00A97487" w:rsidSect="00083B45">
      <w:pgSz w:w="12240" w:h="15840" w:code="1"/>
      <w:pgMar w:top="900" w:right="1440" w:bottom="72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EB9C" w14:textId="77777777" w:rsidR="00006585" w:rsidRDefault="00006585">
      <w:r>
        <w:separator/>
      </w:r>
    </w:p>
  </w:endnote>
  <w:endnote w:type="continuationSeparator" w:id="0">
    <w:p w14:paraId="488F39FB" w14:textId="77777777" w:rsidR="00006585" w:rsidRDefault="00006585">
      <w:r>
        <w:continuationSeparator/>
      </w:r>
    </w:p>
  </w:endnote>
  <w:endnote w:type="continuationNotice" w:id="1">
    <w:p w14:paraId="34E3B2D8" w14:textId="77777777" w:rsidR="00006585" w:rsidRDefault="000065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4FD4" w14:textId="77777777" w:rsidR="00006585" w:rsidRDefault="00006585">
      <w:r>
        <w:separator/>
      </w:r>
    </w:p>
  </w:footnote>
  <w:footnote w:type="continuationSeparator" w:id="0">
    <w:p w14:paraId="1BDF1136" w14:textId="77777777" w:rsidR="00006585" w:rsidRDefault="00006585">
      <w:r>
        <w:continuationSeparator/>
      </w:r>
    </w:p>
  </w:footnote>
  <w:footnote w:type="continuationNotice" w:id="1">
    <w:p w14:paraId="4AA2092C" w14:textId="77777777" w:rsidR="00006585" w:rsidRDefault="000065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84F"/>
    <w:multiLevelType w:val="hybridMultilevel"/>
    <w:tmpl w:val="A68858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64778"/>
    <w:multiLevelType w:val="hybridMultilevel"/>
    <w:tmpl w:val="D3ACE5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D39A4"/>
    <w:multiLevelType w:val="hybridMultilevel"/>
    <w:tmpl w:val="A93854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37C82"/>
    <w:multiLevelType w:val="hybridMultilevel"/>
    <w:tmpl w:val="DE4C9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548887">
    <w:abstractNumId w:val="1"/>
  </w:num>
  <w:num w:numId="2" w16cid:durableId="128674038">
    <w:abstractNumId w:val="3"/>
  </w:num>
  <w:num w:numId="3" w16cid:durableId="985204781">
    <w:abstractNumId w:val="2"/>
  </w:num>
  <w:num w:numId="4" w16cid:durableId="181725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85"/>
    <w:rsid w:val="00006585"/>
    <w:rsid w:val="0000719A"/>
    <w:rsid w:val="00017BA7"/>
    <w:rsid w:val="0002414F"/>
    <w:rsid w:val="000417C2"/>
    <w:rsid w:val="000559E9"/>
    <w:rsid w:val="00055EAC"/>
    <w:rsid w:val="0008340C"/>
    <w:rsid w:val="00083B45"/>
    <w:rsid w:val="000847F8"/>
    <w:rsid w:val="00085FD1"/>
    <w:rsid w:val="00086B23"/>
    <w:rsid w:val="00091EFF"/>
    <w:rsid w:val="000A1504"/>
    <w:rsid w:val="000B521F"/>
    <w:rsid w:val="000C2A31"/>
    <w:rsid w:val="000E3CAB"/>
    <w:rsid w:val="000F2308"/>
    <w:rsid w:val="00121C4C"/>
    <w:rsid w:val="00145CB2"/>
    <w:rsid w:val="00157636"/>
    <w:rsid w:val="00180522"/>
    <w:rsid w:val="001B3A84"/>
    <w:rsid w:val="001C4332"/>
    <w:rsid w:val="001E7EF7"/>
    <w:rsid w:val="001F7E09"/>
    <w:rsid w:val="0020765E"/>
    <w:rsid w:val="00210B2C"/>
    <w:rsid w:val="00221F77"/>
    <w:rsid w:val="00227E60"/>
    <w:rsid w:val="0025653C"/>
    <w:rsid w:val="00297CEE"/>
    <w:rsid w:val="002A247A"/>
    <w:rsid w:val="002C032C"/>
    <w:rsid w:val="002C333F"/>
    <w:rsid w:val="002C7503"/>
    <w:rsid w:val="003042AE"/>
    <w:rsid w:val="00304FA9"/>
    <w:rsid w:val="00316F22"/>
    <w:rsid w:val="003205DB"/>
    <w:rsid w:val="00325A7F"/>
    <w:rsid w:val="00332F6E"/>
    <w:rsid w:val="003338A6"/>
    <w:rsid w:val="0034487E"/>
    <w:rsid w:val="003651D7"/>
    <w:rsid w:val="00373E47"/>
    <w:rsid w:val="00395E0C"/>
    <w:rsid w:val="003D2014"/>
    <w:rsid w:val="003D4A46"/>
    <w:rsid w:val="003F31F1"/>
    <w:rsid w:val="00401F2F"/>
    <w:rsid w:val="004033F3"/>
    <w:rsid w:val="00422923"/>
    <w:rsid w:val="00434F47"/>
    <w:rsid w:val="00437A10"/>
    <w:rsid w:val="0045065D"/>
    <w:rsid w:val="00453E91"/>
    <w:rsid w:val="004610A1"/>
    <w:rsid w:val="00462C38"/>
    <w:rsid w:val="00481EEF"/>
    <w:rsid w:val="004864CA"/>
    <w:rsid w:val="0049743F"/>
    <w:rsid w:val="004B14B9"/>
    <w:rsid w:val="004C64E0"/>
    <w:rsid w:val="004D0B3E"/>
    <w:rsid w:val="004D72EE"/>
    <w:rsid w:val="004F6A3D"/>
    <w:rsid w:val="00530789"/>
    <w:rsid w:val="00536F97"/>
    <w:rsid w:val="00546455"/>
    <w:rsid w:val="00550471"/>
    <w:rsid w:val="005523C2"/>
    <w:rsid w:val="00567F1E"/>
    <w:rsid w:val="00593E3F"/>
    <w:rsid w:val="00594D06"/>
    <w:rsid w:val="005951CD"/>
    <w:rsid w:val="005A556E"/>
    <w:rsid w:val="005B4E1A"/>
    <w:rsid w:val="005B53D0"/>
    <w:rsid w:val="00603D4A"/>
    <w:rsid w:val="00604E90"/>
    <w:rsid w:val="006119C6"/>
    <w:rsid w:val="0061415E"/>
    <w:rsid w:val="00623D0E"/>
    <w:rsid w:val="00625A91"/>
    <w:rsid w:val="00637AF1"/>
    <w:rsid w:val="006400F4"/>
    <w:rsid w:val="006545D8"/>
    <w:rsid w:val="00654C5D"/>
    <w:rsid w:val="00656121"/>
    <w:rsid w:val="00673D63"/>
    <w:rsid w:val="00683C6E"/>
    <w:rsid w:val="006C43C3"/>
    <w:rsid w:val="006D072C"/>
    <w:rsid w:val="006F03D8"/>
    <w:rsid w:val="00701A72"/>
    <w:rsid w:val="00707812"/>
    <w:rsid w:val="0071199E"/>
    <w:rsid w:val="00725ADC"/>
    <w:rsid w:val="0073141A"/>
    <w:rsid w:val="00761740"/>
    <w:rsid w:val="0079195D"/>
    <w:rsid w:val="007B1AFB"/>
    <w:rsid w:val="007E0C79"/>
    <w:rsid w:val="007E6C80"/>
    <w:rsid w:val="00804720"/>
    <w:rsid w:val="008055F6"/>
    <w:rsid w:val="00810625"/>
    <w:rsid w:val="00865165"/>
    <w:rsid w:val="00865940"/>
    <w:rsid w:val="0087472A"/>
    <w:rsid w:val="00882FDB"/>
    <w:rsid w:val="00890224"/>
    <w:rsid w:val="00897E13"/>
    <w:rsid w:val="008A268C"/>
    <w:rsid w:val="008B0503"/>
    <w:rsid w:val="008F2E9E"/>
    <w:rsid w:val="00925A31"/>
    <w:rsid w:val="009419C7"/>
    <w:rsid w:val="0094508F"/>
    <w:rsid w:val="0094715B"/>
    <w:rsid w:val="0095574D"/>
    <w:rsid w:val="00961E52"/>
    <w:rsid w:val="00967291"/>
    <w:rsid w:val="009865F1"/>
    <w:rsid w:val="00990C20"/>
    <w:rsid w:val="009B34C1"/>
    <w:rsid w:val="009D7CE1"/>
    <w:rsid w:val="009E03B5"/>
    <w:rsid w:val="009E4F87"/>
    <w:rsid w:val="009F4D2E"/>
    <w:rsid w:val="00A014CD"/>
    <w:rsid w:val="00A01DCB"/>
    <w:rsid w:val="00A14C84"/>
    <w:rsid w:val="00A47788"/>
    <w:rsid w:val="00A50793"/>
    <w:rsid w:val="00A83796"/>
    <w:rsid w:val="00A97487"/>
    <w:rsid w:val="00AC7B12"/>
    <w:rsid w:val="00AF0C18"/>
    <w:rsid w:val="00AF156D"/>
    <w:rsid w:val="00AF3EFF"/>
    <w:rsid w:val="00AF634C"/>
    <w:rsid w:val="00B00FD9"/>
    <w:rsid w:val="00B023BC"/>
    <w:rsid w:val="00B12690"/>
    <w:rsid w:val="00B44FA8"/>
    <w:rsid w:val="00B459E2"/>
    <w:rsid w:val="00B635F2"/>
    <w:rsid w:val="00B84902"/>
    <w:rsid w:val="00B95040"/>
    <w:rsid w:val="00BA77F3"/>
    <w:rsid w:val="00BB27DA"/>
    <w:rsid w:val="00BC06B7"/>
    <w:rsid w:val="00BD346C"/>
    <w:rsid w:val="00BE1681"/>
    <w:rsid w:val="00BE2A68"/>
    <w:rsid w:val="00BE4EED"/>
    <w:rsid w:val="00BE5273"/>
    <w:rsid w:val="00C20F00"/>
    <w:rsid w:val="00C340BD"/>
    <w:rsid w:val="00C34DD7"/>
    <w:rsid w:val="00C40F70"/>
    <w:rsid w:val="00C42DDC"/>
    <w:rsid w:val="00C53E83"/>
    <w:rsid w:val="00C747E2"/>
    <w:rsid w:val="00C839CF"/>
    <w:rsid w:val="00C851CB"/>
    <w:rsid w:val="00C91915"/>
    <w:rsid w:val="00C95ADB"/>
    <w:rsid w:val="00CE43CD"/>
    <w:rsid w:val="00CF5950"/>
    <w:rsid w:val="00D12C4F"/>
    <w:rsid w:val="00D13BD2"/>
    <w:rsid w:val="00D1452F"/>
    <w:rsid w:val="00D2231F"/>
    <w:rsid w:val="00D31237"/>
    <w:rsid w:val="00D418EE"/>
    <w:rsid w:val="00D518CE"/>
    <w:rsid w:val="00D51DBB"/>
    <w:rsid w:val="00D6086E"/>
    <w:rsid w:val="00D70BF6"/>
    <w:rsid w:val="00D801DA"/>
    <w:rsid w:val="00D853D7"/>
    <w:rsid w:val="00D9242C"/>
    <w:rsid w:val="00DD4F1B"/>
    <w:rsid w:val="00DE7BDB"/>
    <w:rsid w:val="00E04EC3"/>
    <w:rsid w:val="00E2082E"/>
    <w:rsid w:val="00E56461"/>
    <w:rsid w:val="00E60D97"/>
    <w:rsid w:val="00E61E6D"/>
    <w:rsid w:val="00EA2911"/>
    <w:rsid w:val="00EA6078"/>
    <w:rsid w:val="00F264E1"/>
    <w:rsid w:val="00F31FB5"/>
    <w:rsid w:val="00F37846"/>
    <w:rsid w:val="00F41955"/>
    <w:rsid w:val="00F619C3"/>
    <w:rsid w:val="00F66558"/>
    <w:rsid w:val="00F86013"/>
    <w:rsid w:val="00FA1F9A"/>
    <w:rsid w:val="00FA6173"/>
    <w:rsid w:val="00FD05CE"/>
    <w:rsid w:val="00FD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327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8C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6E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6E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6E"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6E"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customStyle="1" w:styleId="SubtitleChar">
    <w:name w:val="Subtitle Char"/>
    <w:basedOn w:val="DefaultParagraphFont"/>
    <w:link w:val="Subtitle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5950"/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ListParagraph">
    <w:name w:val="List Paragraph"/>
    <w:basedOn w:val="Normal"/>
    <w:uiPriority w:val="34"/>
    <w:semiHidden/>
    <w:qFormat/>
    <w:rsid w:val="005A5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glossaryDocument" Target="glossary/document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ntTable" Target="fontTable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ERTHAN\AppData\Roaming\Microsoft\Templates\ATS%20simple%20food%20service%20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1A51D4CE3840A0AE17F481CD5C4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B12BE-1B3E-4D75-B3B4-A1CEC950490D}"/>
      </w:docPartPr>
      <w:docPartBody>
        <w:p w:rsidR="00726227" w:rsidRDefault="00726227">
          <w:pPr>
            <w:pStyle w:val="041A51D4CE3840A0AE17F481CD5C4D8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27"/>
    <w:rsid w:val="00637AF1"/>
    <w:rsid w:val="00726227"/>
    <w:rsid w:val="00AC7B12"/>
    <w:rsid w:val="00C9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64F900F7024D0CAD1957A8F1309241">
    <w:name w:val="D164F900F7024D0CAD1957A8F1309241"/>
  </w:style>
  <w:style w:type="paragraph" w:customStyle="1" w:styleId="041A51D4CE3840A0AE17F481CD5C4D8E">
    <w:name w:val="041A51D4CE3840A0AE17F481CD5C4D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F76D57B-AB58-49F2-9D55-CF05BEF3CD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FBBFC63-EF93-485F-AA69-DEBFE7D9726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800B2A8-D78E-4D0E-83E0-0C635D8CC524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ATS%20simple%20food%20service%20resume.dotx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2025-07-31T12:30:00Z</dcterms:created>
  <dcterms:modified xsi:type="dcterms:W3CDTF">2025-07-31T12:30:00Z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