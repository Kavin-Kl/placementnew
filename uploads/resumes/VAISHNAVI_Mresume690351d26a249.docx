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0851" w14:textId="6CAA3857" w:rsidR="00F41BEE" w:rsidRDefault="005478DA" w:rsidP="009F2912">
      <w:pPr>
        <w:pStyle w:val="Title"/>
      </w:pPr>
      <w:r>
        <w:t>Vaishnavi.  M</w:t>
      </w:r>
    </w:p>
    <w:p w14:paraId="5B7BF513" w14:textId="682F5C06" w:rsidR="00F41BEE" w:rsidRDefault="005478DA" w:rsidP="009E3475">
      <w:pPr>
        <w:pStyle w:val="Subtitle"/>
      </w:pPr>
      <w:r>
        <w:t>Student</w:t>
      </w:r>
    </w:p>
    <w:p w14:paraId="3D75B816" w14:textId="193F02B6" w:rsidR="00F41BEE" w:rsidRDefault="005478DA" w:rsidP="009E3475">
      <w:pPr>
        <w:pStyle w:val="Heading1"/>
      </w:pPr>
      <w:r>
        <w:t>Bengaluru/ Bangarpete</w:t>
      </w:r>
      <w:r w:rsidR="00606D57">
        <w:t xml:space="preserve">, Karnataka </w:t>
      </w:r>
      <w:r>
        <w:t xml:space="preserve"> </w:t>
      </w:r>
      <w:r w:rsidR="00F41BEE" w:rsidRPr="00B5257D">
        <w:t>|</w:t>
      </w:r>
      <w:r w:rsidR="00F41BEE">
        <w:t xml:space="preserve"> </w:t>
      </w:r>
      <w:r w:rsidR="00FD216B">
        <w:t>9483048866</w:t>
      </w:r>
      <w:r w:rsidR="00F41BEE" w:rsidRPr="00B5257D">
        <w:t xml:space="preserve"> |</w:t>
      </w:r>
      <w:r w:rsidR="00F41BEE">
        <w:t xml:space="preserve"> </w:t>
      </w:r>
      <w:r w:rsidR="0045127D">
        <w:t>vaishnavim0424@gmail.com</w:t>
      </w:r>
    </w:p>
    <w:p w14:paraId="68240A31" w14:textId="77777777" w:rsidR="00003455" w:rsidRPr="00003455" w:rsidRDefault="00003455" w:rsidP="00003455"/>
    <w:p w14:paraId="49A7F0B6" w14:textId="35550AB7" w:rsidR="00F41BEE" w:rsidRDefault="00734B4A" w:rsidP="006E0605">
      <w:pPr>
        <w:pStyle w:val="Heading1"/>
      </w:pPr>
      <w:r>
        <w:t>Professional</w:t>
      </w:r>
      <w:r w:rsidR="000E4CED">
        <w:t xml:space="preserve"> Overview : </w:t>
      </w:r>
    </w:p>
    <w:p w14:paraId="26E4334A" w14:textId="77777777" w:rsidR="00777E78" w:rsidRPr="00777E78" w:rsidRDefault="00777E78" w:rsidP="00777E78"/>
    <w:p w14:paraId="4ACA5A12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7ED3302" wp14:editId="51CA9DAE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9C18F7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FEE4A37" w14:textId="574C74C6" w:rsidR="00F41BEE" w:rsidRDefault="00F41BEE" w:rsidP="009E3475"/>
    <w:p w14:paraId="03A20C7B" w14:textId="2E2CE4F4" w:rsidR="00003455" w:rsidRDefault="003F02B0" w:rsidP="009E3475">
      <w:r>
        <w:t xml:space="preserve">I </w:t>
      </w:r>
      <w:r w:rsidR="00455501">
        <w:t xml:space="preserve">am </w:t>
      </w:r>
      <w:r w:rsidR="00C53D99">
        <w:t>an organized and motivated individual with strong time management and problem-solving skills. I excel at working under pressure and adapting to diverse environments. I am eager to contribute to a dynamic organization by applying my knowledge, learning new skills, and leveraging my strengths to achieve both personal and organizational growth.</w:t>
      </w:r>
    </w:p>
    <w:p w14:paraId="7AC57EC1" w14:textId="28743F51" w:rsidR="00F41BEE" w:rsidRDefault="00777E78" w:rsidP="006E0605">
      <w:pPr>
        <w:pStyle w:val="Heading1"/>
      </w:pPr>
      <w:r>
        <w:t xml:space="preserve"> Experience:</w:t>
      </w:r>
    </w:p>
    <w:p w14:paraId="7AE7F436" w14:textId="4FB348D5" w:rsidR="00F41BEE" w:rsidRPr="00511E74" w:rsidRDefault="00003455" w:rsidP="00511E74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51000C3" wp14:editId="31FA2FE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6EEC3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E64A0FD" w14:textId="45EEF7D3" w:rsidR="00F41BEE" w:rsidRDefault="00C53D99" w:rsidP="00455501">
      <w:pPr>
        <w:pStyle w:val="ListBullet"/>
        <w:numPr>
          <w:ilvl w:val="0"/>
          <w:numId w:val="0"/>
        </w:numPr>
        <w:ind w:left="288"/>
      </w:pPr>
      <w:r>
        <w:t>I actively volunteered in NSS during school, where I took the initiative to clean streets and support community members. Additionally, I have successfully collaborated with organizations that assist individuals with disabilities, making a positive impact in their lives.</w:t>
      </w:r>
    </w:p>
    <w:p w14:paraId="0580E28E" w14:textId="77777777" w:rsidR="00003455" w:rsidRDefault="00003455" w:rsidP="00003455"/>
    <w:p w14:paraId="3C80107E" w14:textId="77777777" w:rsidR="00F41BEE" w:rsidRDefault="0093631B" w:rsidP="006E0605">
      <w:pPr>
        <w:pStyle w:val="Heading1"/>
      </w:pPr>
      <w:sdt>
        <w:sdtPr>
          <w:id w:val="1513793667"/>
          <w:placeholder>
            <w:docPart w:val="99833D572BEC154BBCAEC9080EB1C432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D066BB5" w14:textId="77777777" w:rsidR="007D5B65" w:rsidRDefault="007D5B65" w:rsidP="005F2FB7">
      <w:pPr>
        <w:spacing w:line="168" w:lineRule="auto"/>
        <w:rPr>
          <w:sz w:val="10"/>
          <w:szCs w:val="12"/>
        </w:rPr>
      </w:pPr>
    </w:p>
    <w:p w14:paraId="02D04D64" w14:textId="025A4B46" w:rsidR="00F41BEE" w:rsidRPr="005F2FB7" w:rsidRDefault="00003455" w:rsidP="005F2F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60C7C72" wp14:editId="080EFEDA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E7039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C35A36A" w14:textId="55B2BEB4" w:rsidR="00003455" w:rsidRDefault="009A7E2A" w:rsidP="00003455">
      <w:r>
        <w:t xml:space="preserve">Jain Global School : </w:t>
      </w:r>
      <w:r w:rsidR="00A91BB1">
        <w:t>10</w:t>
      </w:r>
      <w:r w:rsidR="00A91BB1" w:rsidRPr="00A91BB1">
        <w:rPr>
          <w:vertAlign w:val="superscript"/>
        </w:rPr>
        <w:t>th</w:t>
      </w:r>
      <w:r w:rsidR="00A91BB1">
        <w:t xml:space="preserve"> : </w:t>
      </w:r>
      <w:r w:rsidR="000A3F66">
        <w:t>65 %</w:t>
      </w:r>
    </w:p>
    <w:p w14:paraId="1CBDEE38" w14:textId="728BDE78" w:rsidR="003C4E7C" w:rsidRDefault="003C4E7C" w:rsidP="00003455">
      <w:r>
        <w:t xml:space="preserve">SDC college Bangarpete : puc : </w:t>
      </w:r>
      <w:r w:rsidR="00067137">
        <w:t>80 %</w:t>
      </w:r>
      <w:r>
        <w:t xml:space="preserve"> </w:t>
      </w:r>
    </w:p>
    <w:p w14:paraId="55CB6E0B" w14:textId="425CB0B6" w:rsidR="00DA373C" w:rsidRDefault="007F456F" w:rsidP="00003455">
      <w:r>
        <w:t xml:space="preserve">Mount Carmel College Autonomous: </w:t>
      </w:r>
      <w:r w:rsidR="002467DE">
        <w:t>UG : 60%</w:t>
      </w:r>
    </w:p>
    <w:p w14:paraId="665F3CDE" w14:textId="77777777" w:rsidR="000A3F66" w:rsidRDefault="000A3F66" w:rsidP="00003455"/>
    <w:p w14:paraId="00CAC1D3" w14:textId="77777777" w:rsidR="00F41BEE" w:rsidRDefault="0093631B" w:rsidP="00D52131">
      <w:pPr>
        <w:pStyle w:val="Heading1"/>
      </w:pPr>
      <w:sdt>
        <w:sdtPr>
          <w:id w:val="592895854"/>
          <w:placeholder>
            <w:docPart w:val="8BF9C6AC4FD1C746832249CCF3121D58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7D7A7B7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253B814" wp14:editId="20C9AAAA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0EAE8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EE00556" w14:textId="77777777" w:rsidR="00F41BEE" w:rsidRDefault="0093631B" w:rsidP="00F37140">
      <w:pPr>
        <w:pStyle w:val="ListBullet"/>
      </w:pPr>
      <w:sdt>
        <w:sdtPr>
          <w:id w:val="-1240710294"/>
          <w:placeholder>
            <w:docPart w:val="8CF10C27744CDF42AAA535EF69943FA7"/>
          </w:placeholder>
          <w:temporary/>
          <w:showingPlcHdr/>
          <w15:appearance w15:val="hidden"/>
        </w:sdtPr>
        <w:sdtEndPr/>
        <w:sdtContent>
          <w:r w:rsidR="00F41BEE">
            <w:t>Management</w:t>
          </w:r>
        </w:sdtContent>
      </w:sdt>
    </w:p>
    <w:p w14:paraId="5339A90E" w14:textId="77777777" w:rsidR="00F41BEE" w:rsidRDefault="0093631B" w:rsidP="00F37140">
      <w:pPr>
        <w:pStyle w:val="ListBullet"/>
      </w:pPr>
      <w:sdt>
        <w:sdtPr>
          <w:id w:val="-296685869"/>
          <w:placeholder>
            <w:docPart w:val="4797E06725F23B46B3032C9890F4BDB3"/>
          </w:placeholder>
          <w:temporary/>
          <w:showingPlcHdr/>
          <w15:appearance w15:val="hidden"/>
        </w:sdtPr>
        <w:sdtEndPr/>
        <w:sdtContent>
          <w:r w:rsidR="00F41BEE">
            <w:t>Problem solving</w:t>
          </w:r>
        </w:sdtContent>
      </w:sdt>
    </w:p>
    <w:p w14:paraId="66175EBE" w14:textId="77777777" w:rsidR="00F41BEE" w:rsidRDefault="0093631B" w:rsidP="00F37140">
      <w:pPr>
        <w:pStyle w:val="ListBullet"/>
      </w:pPr>
      <w:sdt>
        <w:sdtPr>
          <w:id w:val="-94178466"/>
          <w:placeholder>
            <w:docPart w:val="FC34C24D9EC96B4FBCD731B81C9AD9B4"/>
          </w:placeholder>
          <w:temporary/>
          <w:showingPlcHdr/>
          <w15:appearance w15:val="hidden"/>
        </w:sdtPr>
        <w:sdtEndPr/>
        <w:sdtContent>
          <w:r w:rsidR="00F41BEE" w:rsidRPr="005338E9">
            <w:t>Communication</w:t>
          </w:r>
        </w:sdtContent>
      </w:sdt>
    </w:p>
    <w:p w14:paraId="299A8501" w14:textId="77777777" w:rsidR="00F41BEE" w:rsidRDefault="0093631B" w:rsidP="00F37140">
      <w:pPr>
        <w:pStyle w:val="ListBullet"/>
      </w:pPr>
      <w:sdt>
        <w:sdtPr>
          <w:id w:val="1135608373"/>
          <w:placeholder>
            <w:docPart w:val="F6DC298020A35D408EACA9C47D838ABB"/>
          </w:placeholder>
          <w:temporary/>
          <w:showingPlcHdr/>
          <w15:appearance w15:val="hidden"/>
        </w:sdtPr>
        <w:sdtEndPr/>
        <w:sdtContent>
          <w:r w:rsidR="00F41BEE">
            <w:t>Leadership</w:t>
          </w:r>
        </w:sdtContent>
      </w:sdt>
      <w:r w:rsidR="00F41BEE">
        <w:t xml:space="preserve"> </w:t>
      </w:r>
    </w:p>
    <w:p w14:paraId="0FD992D5" w14:textId="1AED3B20" w:rsidR="00E47E78" w:rsidRDefault="00F81BEE" w:rsidP="00F37140">
      <w:pPr>
        <w:pStyle w:val="ListBullet"/>
      </w:pPr>
      <w:r>
        <w:t xml:space="preserve">Attention to detail </w:t>
      </w:r>
    </w:p>
    <w:p w14:paraId="5AC702B2" w14:textId="0805951D" w:rsidR="00F81BEE" w:rsidRDefault="00605D5D" w:rsidP="00F37140">
      <w:pPr>
        <w:pStyle w:val="ListBullet"/>
      </w:pPr>
      <w:r>
        <w:t xml:space="preserve">Communication </w:t>
      </w:r>
    </w:p>
    <w:p w14:paraId="0CB7914B" w14:textId="748DD2CD" w:rsidR="00605D5D" w:rsidRDefault="005255BA" w:rsidP="00F37140">
      <w:pPr>
        <w:pStyle w:val="ListBullet"/>
      </w:pPr>
      <w:r>
        <w:t xml:space="preserve">Time management </w:t>
      </w:r>
    </w:p>
    <w:p w14:paraId="588F28B4" w14:textId="0825C3F0" w:rsidR="005255BA" w:rsidRDefault="005255BA" w:rsidP="00F37140">
      <w:pPr>
        <w:pStyle w:val="ListBullet"/>
      </w:pPr>
      <w:r>
        <w:t xml:space="preserve">Team collaboration </w:t>
      </w:r>
    </w:p>
    <w:p w14:paraId="25E48B3F" w14:textId="3F487483" w:rsidR="00FC507B" w:rsidRDefault="00FC507B" w:rsidP="00F37140">
      <w:pPr>
        <w:pStyle w:val="ListBullet"/>
      </w:pPr>
      <w:r>
        <w:t xml:space="preserve">Budgeting </w:t>
      </w:r>
    </w:p>
    <w:p w14:paraId="031D4057" w14:textId="0C80349A" w:rsidR="00FC507B" w:rsidRDefault="00FC507B" w:rsidP="00F37140">
      <w:pPr>
        <w:pStyle w:val="ListBullet"/>
      </w:pPr>
      <w:r>
        <w:t xml:space="preserve">Forecasting </w:t>
      </w:r>
    </w:p>
    <w:p w14:paraId="077FB942" w14:textId="1C8684A0" w:rsidR="00FC507B" w:rsidRDefault="001C762B" w:rsidP="00F37140">
      <w:pPr>
        <w:pStyle w:val="ListBullet"/>
      </w:pPr>
      <w:r>
        <w:t xml:space="preserve">Cash flow analysis </w:t>
      </w:r>
    </w:p>
    <w:p w14:paraId="1F01CB66" w14:textId="002D4CB0" w:rsidR="001C762B" w:rsidRDefault="00B2407F" w:rsidP="00F37140">
      <w:pPr>
        <w:pStyle w:val="ListBullet"/>
      </w:pPr>
      <w:r>
        <w:t xml:space="preserve">Risk management </w:t>
      </w:r>
    </w:p>
    <w:p w14:paraId="0CFB70A0" w14:textId="75E51CB5" w:rsidR="00B2407F" w:rsidRDefault="00595591" w:rsidP="00F37140">
      <w:pPr>
        <w:pStyle w:val="ListBullet"/>
      </w:pPr>
      <w:r>
        <w:t xml:space="preserve">Microsoft excel </w:t>
      </w:r>
    </w:p>
    <w:p w14:paraId="04B1ED00" w14:textId="7D8AA309" w:rsidR="00595591" w:rsidRDefault="00C2707A" w:rsidP="00F37140">
      <w:pPr>
        <w:pStyle w:val="ListBullet"/>
      </w:pPr>
      <w:r>
        <w:t>ERP systems</w:t>
      </w:r>
    </w:p>
    <w:p w14:paraId="1743E029" w14:textId="77777777" w:rsidR="00C2707A" w:rsidRDefault="00C2707A" w:rsidP="00F37140">
      <w:pPr>
        <w:pStyle w:val="ListBullet"/>
      </w:pPr>
    </w:p>
    <w:p w14:paraId="7B002DA8" w14:textId="0DE8F32F" w:rsidR="005255BA" w:rsidRPr="00D35AC6" w:rsidRDefault="00D35AC6" w:rsidP="005255BA">
      <w:pPr>
        <w:pStyle w:val="ListBullet"/>
        <w:numPr>
          <w:ilvl w:val="0"/>
          <w:numId w:val="0"/>
        </w:numPr>
        <w:ind w:left="288"/>
        <w:rPr>
          <w:b/>
          <w:bCs/>
        </w:rPr>
      </w:pPr>
      <w:r>
        <w:rPr>
          <w:b/>
          <w:bCs/>
        </w:rPr>
        <w:t xml:space="preserve">Achievements : </w:t>
      </w:r>
    </w:p>
    <w:p w14:paraId="68916DE4" w14:textId="280CE31D" w:rsidR="005255BA" w:rsidRDefault="00580D48" w:rsidP="005255BA">
      <w:pPr>
        <w:pStyle w:val="ListBullet"/>
        <w:numPr>
          <w:ilvl w:val="0"/>
          <w:numId w:val="0"/>
        </w:numPr>
        <w:ind w:left="288"/>
      </w:pPr>
      <w:r>
        <w:t xml:space="preserve">Accomplished </w:t>
      </w:r>
      <w:r w:rsidR="00392126">
        <w:t>Bharatanatyam</w:t>
      </w:r>
      <w:r>
        <w:t xml:space="preserve"> Junior dancer and top achiever in Grade 12.</w:t>
      </w:r>
    </w:p>
    <w:p w14:paraId="4CAD2563" w14:textId="2E4803FC" w:rsidR="00392126" w:rsidRDefault="00392126" w:rsidP="005255BA">
      <w:pPr>
        <w:pStyle w:val="ListBullet"/>
        <w:numPr>
          <w:ilvl w:val="0"/>
          <w:numId w:val="0"/>
        </w:numPr>
        <w:ind w:left="288"/>
      </w:pPr>
      <w:r>
        <w:t xml:space="preserve">   </w:t>
      </w:r>
    </w:p>
    <w:p w14:paraId="3BF01E43" w14:textId="1830FF4E" w:rsidR="00392126" w:rsidRDefault="00392126" w:rsidP="005255BA">
      <w:pPr>
        <w:pStyle w:val="ListBullet"/>
        <w:numPr>
          <w:ilvl w:val="0"/>
          <w:numId w:val="0"/>
        </w:numPr>
        <w:ind w:left="288"/>
        <w:rPr>
          <w:b/>
          <w:bCs/>
        </w:rPr>
      </w:pPr>
      <w:r>
        <w:rPr>
          <w:b/>
          <w:bCs/>
        </w:rPr>
        <w:t xml:space="preserve">Languages known : </w:t>
      </w:r>
    </w:p>
    <w:p w14:paraId="020156DD" w14:textId="70CA5CCB" w:rsidR="00392126" w:rsidRDefault="00392126" w:rsidP="005255BA">
      <w:pPr>
        <w:pStyle w:val="ListBullet"/>
        <w:numPr>
          <w:ilvl w:val="0"/>
          <w:numId w:val="0"/>
        </w:numPr>
        <w:ind w:left="288"/>
      </w:pPr>
      <w:r>
        <w:t xml:space="preserve">ENGLISH </w:t>
      </w:r>
    </w:p>
    <w:p w14:paraId="04D27503" w14:textId="1F888082" w:rsidR="00392126" w:rsidRDefault="00392126" w:rsidP="005255BA">
      <w:pPr>
        <w:pStyle w:val="ListBullet"/>
        <w:numPr>
          <w:ilvl w:val="0"/>
          <w:numId w:val="0"/>
        </w:numPr>
        <w:ind w:left="288"/>
      </w:pPr>
      <w:r>
        <w:t xml:space="preserve">KANNADA </w:t>
      </w:r>
    </w:p>
    <w:p w14:paraId="48C5C51F" w14:textId="43946604" w:rsidR="00392126" w:rsidRDefault="00392126" w:rsidP="005255BA">
      <w:pPr>
        <w:pStyle w:val="ListBullet"/>
        <w:numPr>
          <w:ilvl w:val="0"/>
          <w:numId w:val="0"/>
        </w:numPr>
        <w:ind w:left="288"/>
      </w:pPr>
      <w:r>
        <w:t xml:space="preserve">TELUGU </w:t>
      </w:r>
    </w:p>
    <w:p w14:paraId="27F89F3F" w14:textId="7EDA16C9" w:rsidR="00392126" w:rsidRPr="00392126" w:rsidRDefault="00EB4348" w:rsidP="005255BA">
      <w:pPr>
        <w:pStyle w:val="ListBullet"/>
        <w:numPr>
          <w:ilvl w:val="0"/>
          <w:numId w:val="0"/>
        </w:numPr>
        <w:ind w:left="288"/>
      </w:pPr>
      <w:r>
        <w:t>HINDI</w:t>
      </w:r>
    </w:p>
    <w:sectPr w:rsidR="00392126" w:rsidRPr="00392126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FEC6" w14:textId="77777777" w:rsidR="005478DA" w:rsidRDefault="005478DA">
      <w:pPr>
        <w:spacing w:after="0"/>
      </w:pPr>
      <w:r>
        <w:separator/>
      </w:r>
    </w:p>
  </w:endnote>
  <w:endnote w:type="continuationSeparator" w:id="0">
    <w:p w14:paraId="459AA011" w14:textId="77777777" w:rsidR="005478DA" w:rsidRDefault="005478DA">
      <w:pPr>
        <w:spacing w:after="0"/>
      </w:pPr>
      <w:r>
        <w:continuationSeparator/>
      </w:r>
    </w:p>
  </w:endnote>
  <w:endnote w:type="continuationNotice" w:id="1">
    <w:p w14:paraId="68314F09" w14:textId="77777777" w:rsidR="005478DA" w:rsidRDefault="005478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17BD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71B7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8463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77B" w14:textId="77777777" w:rsidR="005478DA" w:rsidRDefault="005478DA">
      <w:pPr>
        <w:spacing w:after="0"/>
      </w:pPr>
      <w:r>
        <w:separator/>
      </w:r>
    </w:p>
  </w:footnote>
  <w:footnote w:type="continuationSeparator" w:id="0">
    <w:p w14:paraId="0A1A48E2" w14:textId="77777777" w:rsidR="005478DA" w:rsidRDefault="005478DA">
      <w:pPr>
        <w:spacing w:after="0"/>
      </w:pPr>
      <w:r>
        <w:continuationSeparator/>
      </w:r>
    </w:p>
  </w:footnote>
  <w:footnote w:type="continuationNotice" w:id="1">
    <w:p w14:paraId="70C606CD" w14:textId="77777777" w:rsidR="005478DA" w:rsidRDefault="005478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697F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5969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84AD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DA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693"/>
    <w:rsid w:val="0005383B"/>
    <w:rsid w:val="000539BD"/>
    <w:rsid w:val="00066E2A"/>
    <w:rsid w:val="00067137"/>
    <w:rsid w:val="00076DB4"/>
    <w:rsid w:val="0009195F"/>
    <w:rsid w:val="000A3F66"/>
    <w:rsid w:val="000D355D"/>
    <w:rsid w:val="000E4CE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C762B"/>
    <w:rsid w:val="001D4B58"/>
    <w:rsid w:val="001E1D96"/>
    <w:rsid w:val="00200572"/>
    <w:rsid w:val="002467DE"/>
    <w:rsid w:val="00262033"/>
    <w:rsid w:val="00271453"/>
    <w:rsid w:val="00276E4F"/>
    <w:rsid w:val="00283672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2126"/>
    <w:rsid w:val="00394A6D"/>
    <w:rsid w:val="003B2143"/>
    <w:rsid w:val="003C14A1"/>
    <w:rsid w:val="003C38F0"/>
    <w:rsid w:val="003C4E7C"/>
    <w:rsid w:val="003F02B0"/>
    <w:rsid w:val="003F19B9"/>
    <w:rsid w:val="00400FD0"/>
    <w:rsid w:val="0040118E"/>
    <w:rsid w:val="00420DE9"/>
    <w:rsid w:val="00433CD1"/>
    <w:rsid w:val="00445933"/>
    <w:rsid w:val="004476A1"/>
    <w:rsid w:val="004476B0"/>
    <w:rsid w:val="0045127D"/>
    <w:rsid w:val="00455501"/>
    <w:rsid w:val="004A4BFA"/>
    <w:rsid w:val="004D433E"/>
    <w:rsid w:val="004D6A1E"/>
    <w:rsid w:val="004E2CE8"/>
    <w:rsid w:val="004E47F6"/>
    <w:rsid w:val="004E6381"/>
    <w:rsid w:val="004F305A"/>
    <w:rsid w:val="004F7524"/>
    <w:rsid w:val="00504FB9"/>
    <w:rsid w:val="005114E7"/>
    <w:rsid w:val="00511E74"/>
    <w:rsid w:val="005255BA"/>
    <w:rsid w:val="005338E9"/>
    <w:rsid w:val="00536083"/>
    <w:rsid w:val="00542008"/>
    <w:rsid w:val="005463C0"/>
    <w:rsid w:val="005478DA"/>
    <w:rsid w:val="00580D48"/>
    <w:rsid w:val="00582E2D"/>
    <w:rsid w:val="00595591"/>
    <w:rsid w:val="005A1CE4"/>
    <w:rsid w:val="005A29F5"/>
    <w:rsid w:val="005A4895"/>
    <w:rsid w:val="005A77FC"/>
    <w:rsid w:val="005A7D8A"/>
    <w:rsid w:val="005C2BF4"/>
    <w:rsid w:val="005D49B2"/>
    <w:rsid w:val="005D5D10"/>
    <w:rsid w:val="005E5E55"/>
    <w:rsid w:val="005F04C0"/>
    <w:rsid w:val="005F2FB7"/>
    <w:rsid w:val="00605599"/>
    <w:rsid w:val="00605D5D"/>
    <w:rsid w:val="00606D57"/>
    <w:rsid w:val="00616068"/>
    <w:rsid w:val="00627B1A"/>
    <w:rsid w:val="006734FD"/>
    <w:rsid w:val="00692F19"/>
    <w:rsid w:val="006953A2"/>
    <w:rsid w:val="006A3D6F"/>
    <w:rsid w:val="006B1833"/>
    <w:rsid w:val="006B4315"/>
    <w:rsid w:val="006D236F"/>
    <w:rsid w:val="006D7DA0"/>
    <w:rsid w:val="006E0605"/>
    <w:rsid w:val="006E401C"/>
    <w:rsid w:val="006F0EAE"/>
    <w:rsid w:val="006F2441"/>
    <w:rsid w:val="00711175"/>
    <w:rsid w:val="00712084"/>
    <w:rsid w:val="007148DA"/>
    <w:rsid w:val="00734B4A"/>
    <w:rsid w:val="007571DC"/>
    <w:rsid w:val="00774126"/>
    <w:rsid w:val="0077621B"/>
    <w:rsid w:val="00777E78"/>
    <w:rsid w:val="00781236"/>
    <w:rsid w:val="007941C7"/>
    <w:rsid w:val="007963CE"/>
    <w:rsid w:val="007A7186"/>
    <w:rsid w:val="007D00B3"/>
    <w:rsid w:val="007D5B65"/>
    <w:rsid w:val="007F456F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631B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A7E2A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827"/>
    <w:rsid w:val="00A249B7"/>
    <w:rsid w:val="00A36F7A"/>
    <w:rsid w:val="00A7066C"/>
    <w:rsid w:val="00A70EFD"/>
    <w:rsid w:val="00A8131A"/>
    <w:rsid w:val="00A91BB1"/>
    <w:rsid w:val="00AA2091"/>
    <w:rsid w:val="00AB2C3D"/>
    <w:rsid w:val="00AF3073"/>
    <w:rsid w:val="00B063E6"/>
    <w:rsid w:val="00B15C87"/>
    <w:rsid w:val="00B203B6"/>
    <w:rsid w:val="00B2407F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2707A"/>
    <w:rsid w:val="00C30F46"/>
    <w:rsid w:val="00C444AC"/>
    <w:rsid w:val="00C53D99"/>
    <w:rsid w:val="00C57E43"/>
    <w:rsid w:val="00C6464E"/>
    <w:rsid w:val="00C72B59"/>
    <w:rsid w:val="00C86F4F"/>
    <w:rsid w:val="00C904F1"/>
    <w:rsid w:val="00C9734F"/>
    <w:rsid w:val="00CC75DB"/>
    <w:rsid w:val="00CF3527"/>
    <w:rsid w:val="00D016ED"/>
    <w:rsid w:val="00D05F48"/>
    <w:rsid w:val="00D241A0"/>
    <w:rsid w:val="00D33143"/>
    <w:rsid w:val="00D35AC6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A373C"/>
    <w:rsid w:val="00DD4208"/>
    <w:rsid w:val="00DF3D23"/>
    <w:rsid w:val="00E01B82"/>
    <w:rsid w:val="00E23538"/>
    <w:rsid w:val="00E321B6"/>
    <w:rsid w:val="00E45F8D"/>
    <w:rsid w:val="00E47E78"/>
    <w:rsid w:val="00E6129E"/>
    <w:rsid w:val="00E71047"/>
    <w:rsid w:val="00E726F0"/>
    <w:rsid w:val="00EA2B92"/>
    <w:rsid w:val="00EB4348"/>
    <w:rsid w:val="00EC12CE"/>
    <w:rsid w:val="00ED598E"/>
    <w:rsid w:val="00ED7FEB"/>
    <w:rsid w:val="00EE25F3"/>
    <w:rsid w:val="00F37140"/>
    <w:rsid w:val="00F40303"/>
    <w:rsid w:val="00F41BEE"/>
    <w:rsid w:val="00F81BEE"/>
    <w:rsid w:val="00FC507B"/>
    <w:rsid w:val="00FD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78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u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rsid w:val="00CC75DB"/>
    <w:pPr>
      <w:spacing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Fa6ce606f-4d1b-45e4-9923-de33195f45daa05f8429-a858d4e199dc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833D572BEC154BBCAEC9080EB1C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0CCA8-7732-C940-86D0-16EAF4D78CC5}"/>
      </w:docPartPr>
      <w:docPartBody>
        <w:p w:rsidR="000F472B" w:rsidRDefault="000F472B">
          <w:pPr>
            <w:pStyle w:val="99833D572BEC154BBCAEC9080EB1C432"/>
          </w:pPr>
          <w:r>
            <w:t>Education</w:t>
          </w:r>
        </w:p>
      </w:docPartBody>
    </w:docPart>
    <w:docPart>
      <w:docPartPr>
        <w:name w:val="8BF9C6AC4FD1C746832249CCF3121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99976-FC15-1944-B3AB-AAC29DB1ADF4}"/>
      </w:docPartPr>
      <w:docPartBody>
        <w:p w:rsidR="000F472B" w:rsidRDefault="000F472B">
          <w:pPr>
            <w:pStyle w:val="8BF9C6AC4FD1C746832249CCF3121D58"/>
          </w:pPr>
          <w:r>
            <w:t>Skills &amp; abilities</w:t>
          </w:r>
        </w:p>
      </w:docPartBody>
    </w:docPart>
    <w:docPart>
      <w:docPartPr>
        <w:name w:val="8CF10C27744CDF42AAA535EF69943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365A9-A0BF-FB40-85AC-9B2881326857}"/>
      </w:docPartPr>
      <w:docPartBody>
        <w:p w:rsidR="000F472B" w:rsidRDefault="000F472B">
          <w:pPr>
            <w:pStyle w:val="8CF10C27744CDF42AAA535EF69943FA7"/>
          </w:pPr>
          <w:r>
            <w:t>Management</w:t>
          </w:r>
        </w:p>
      </w:docPartBody>
    </w:docPart>
    <w:docPart>
      <w:docPartPr>
        <w:name w:val="4797E06725F23B46B3032C9890F4B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2FF87-8461-1A41-B755-839D37249A4A}"/>
      </w:docPartPr>
      <w:docPartBody>
        <w:p w:rsidR="000F472B" w:rsidRDefault="000F472B">
          <w:pPr>
            <w:pStyle w:val="4797E06725F23B46B3032C9890F4BDB3"/>
          </w:pPr>
          <w:r>
            <w:t>Problem solving</w:t>
          </w:r>
        </w:p>
      </w:docPartBody>
    </w:docPart>
    <w:docPart>
      <w:docPartPr>
        <w:name w:val="FC34C24D9EC96B4FBCD731B81C9AD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80F0-45C6-FD40-9E80-C1A8AB47BF11}"/>
      </w:docPartPr>
      <w:docPartBody>
        <w:p w:rsidR="000F472B" w:rsidRDefault="000F472B">
          <w:pPr>
            <w:pStyle w:val="FC34C24D9EC96B4FBCD731B81C9AD9B4"/>
          </w:pPr>
          <w:r w:rsidRPr="005338E9">
            <w:t>Communication</w:t>
          </w:r>
        </w:p>
      </w:docPartBody>
    </w:docPart>
    <w:docPart>
      <w:docPartPr>
        <w:name w:val="F6DC298020A35D408EACA9C47D838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98757-A519-3345-8B79-4CFB1A2B26FF}"/>
      </w:docPartPr>
      <w:docPartBody>
        <w:p w:rsidR="000F472B" w:rsidRDefault="000F472B">
          <w:pPr>
            <w:pStyle w:val="F6DC298020A35D408EACA9C47D838ABB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2B"/>
    <w:rsid w:val="00053693"/>
    <w:rsid w:val="000F472B"/>
    <w:rsid w:val="004D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833D572BEC154BBCAEC9080EB1C432">
    <w:name w:val="99833D572BEC154BBCAEC9080EB1C432"/>
  </w:style>
  <w:style w:type="paragraph" w:customStyle="1" w:styleId="8BF9C6AC4FD1C746832249CCF3121D58">
    <w:name w:val="8BF9C6AC4FD1C746832249CCF3121D58"/>
  </w:style>
  <w:style w:type="paragraph" w:customStyle="1" w:styleId="8CF10C27744CDF42AAA535EF69943FA7">
    <w:name w:val="8CF10C27744CDF42AAA535EF69943FA7"/>
  </w:style>
  <w:style w:type="paragraph" w:customStyle="1" w:styleId="4797E06725F23B46B3032C9890F4BDB3">
    <w:name w:val="4797E06725F23B46B3032C9890F4BDB3"/>
  </w:style>
  <w:style w:type="paragraph" w:customStyle="1" w:styleId="FC34C24D9EC96B4FBCD731B81C9AD9B4">
    <w:name w:val="FC34C24D9EC96B4FBCD731B81C9AD9B4"/>
  </w:style>
  <w:style w:type="paragraph" w:customStyle="1" w:styleId="F6DC298020A35D408EACA9C47D838ABB">
    <w:name w:val="F6DC298020A35D408EACA9C47D838A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TFa6ce606f-4d1b-45e4-9923-de33195f45daa05f8429-a858d4e199dc.dotx</Template>
  <TotalTime>0</TotalTime>
  <Pages>1</Pages>
  <Words>191</Words>
  <Characters>1089</Characters>
  <Application>Microsoft Office Word</Application>
  <DocSecurity>0</DocSecurity>
  <Lines>9</Lines>
  <Paragraphs>2</Paragraphs>
  <ScaleCrop>false</ScaleCrop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2025-10-08T14:25:00Z</dcterms:created>
  <dcterms:modified xsi:type="dcterms:W3CDTF">2025-10-08T14:25:00Z</dcterms:modified>
</cp:coreProperties>
</file>